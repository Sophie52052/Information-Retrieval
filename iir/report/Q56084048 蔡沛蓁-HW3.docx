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2F1A" w:rsidRPr="00C42F1A" w:rsidRDefault="00C42F1A" w:rsidP="003E24DF">
      <w:pPr>
        <w:rPr>
          <w:rFonts w:ascii="標楷體" w:eastAsia="標楷體" w:hAnsi="標楷體"/>
          <w:noProof/>
          <w:color w:val="000000" w:themeColor="text1"/>
          <w:sz w:val="36"/>
          <w:szCs w:val="36"/>
          <w:lang w:eastAsia="zh-TW"/>
        </w:rPr>
      </w:pPr>
      <w:r w:rsidRPr="00C42F1A">
        <w:rPr>
          <w:rFonts w:ascii="標楷體" w:eastAsia="標楷體" w:hAnsi="標楷體"/>
          <w:noProof/>
          <w:color w:val="000000" w:themeColor="text1"/>
          <w:sz w:val="44"/>
          <w:szCs w:val="44"/>
          <w:lang w:eastAsia="zh-TW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633345" cy="1351280"/>
                <wp:effectExtent l="0" t="0" r="0" b="12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1351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471" w:rsidRPr="00C42F1A" w:rsidRDefault="00205471" w:rsidP="00C42F1A">
                            <w:pPr>
                              <w:spacing w:after="120" w:line="240" w:lineRule="auto"/>
                              <w:jc w:val="center"/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</w:pPr>
                            <w:r w:rsidRPr="00C42F1A"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</w:t>
                            </w:r>
                            <w:r w:rsidRPr="00C42F1A">
                              <w:rPr>
                                <w:color w:val="FFFFFF" w:themeColor="background1"/>
                                <w:sz w:val="72"/>
                                <w:szCs w:val="52"/>
                                <w:lang w:eastAsia="zh-TW"/>
                              </w:rPr>
                              <w:t>IR COURSE</w:t>
                            </w:r>
                          </w:p>
                          <w:p w:rsidR="00C42F1A" w:rsidRPr="00C42F1A" w:rsidRDefault="00C42F1A" w:rsidP="00C42F1A">
                            <w:pPr>
                              <w:jc w:val="center"/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</w:pPr>
                            <w:r w:rsidRPr="00C42F1A">
                              <w:rPr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Homework</w:t>
                            </w:r>
                            <w:r w:rsidR="0044721C">
                              <w:rPr>
                                <w:rFonts w:hint="eastAsia"/>
                                <w:color w:val="FFFFFF" w:themeColor="background1"/>
                                <w:sz w:val="56"/>
                                <w:szCs w:val="48"/>
                                <w:lang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6.15pt;margin-top:0;width:207.35pt;height:106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" filled="f" stroked="f">
                <v:textbox>
                  <w:txbxContent>
                    <w:p w:rsidR="00205471" w:rsidRPr="00C42F1A" w:rsidRDefault="00205471" w:rsidP="00C42F1A">
                      <w:pPr>
                        <w:spacing w:after="120" w:line="240" w:lineRule="auto"/>
                        <w:jc w:val="center"/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</w:pPr>
                      <w:r w:rsidRPr="00C42F1A">
                        <w:rPr>
                          <w:rFonts w:hint="eastAsia"/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</w:t>
                      </w:r>
                      <w:r w:rsidRPr="00C42F1A">
                        <w:rPr>
                          <w:color w:val="FFFFFF" w:themeColor="background1"/>
                          <w:sz w:val="72"/>
                          <w:szCs w:val="52"/>
                          <w:lang w:eastAsia="zh-TW"/>
                        </w:rPr>
                        <w:t>IR COURSE</w:t>
                      </w:r>
                    </w:p>
                    <w:p w:rsidR="00C42F1A" w:rsidRPr="00C42F1A" w:rsidRDefault="00C42F1A" w:rsidP="00C42F1A">
                      <w:pPr>
                        <w:jc w:val="center"/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</w:pPr>
                      <w:r w:rsidRPr="00C42F1A">
                        <w:rPr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Homework</w:t>
                      </w:r>
                      <w:r w:rsidR="0044721C">
                        <w:rPr>
                          <w:rFonts w:hint="eastAsia"/>
                          <w:color w:val="FFFFFF" w:themeColor="background1"/>
                          <w:sz w:val="56"/>
                          <w:szCs w:val="48"/>
                          <w:lang w:eastAsia="zh-TW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Q</w:t>
      </w:r>
      <w:r w:rsidRPr="00C42F1A">
        <w:rPr>
          <w:rFonts w:ascii="標楷體" w:eastAsia="標楷體" w:hAnsi="標楷體"/>
          <w:noProof/>
          <w:color w:val="000000" w:themeColor="text1"/>
          <w:sz w:val="48"/>
          <w:szCs w:val="48"/>
          <w:lang w:eastAsia="zh-TW"/>
        </w:rPr>
        <w:t xml:space="preserve">56084048 </w:t>
      </w:r>
      <w:r w:rsidRPr="00C42F1A">
        <w:rPr>
          <w:rFonts w:ascii="標楷體" w:eastAsia="標楷體" w:hAnsi="標楷體" w:hint="eastAsia"/>
          <w:noProof/>
          <w:color w:val="000000" w:themeColor="text1"/>
          <w:sz w:val="48"/>
          <w:szCs w:val="48"/>
          <w:lang w:eastAsia="zh-TW"/>
        </w:rPr>
        <w:t>蔡沛蓁</w:t>
      </w:r>
    </w:p>
    <w:p w:rsidR="00205471" w:rsidRDefault="00205471" w:rsidP="00C42F1A">
      <w:pPr>
        <w:spacing w:before="0" w:after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205471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使用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工具：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前端(H</w:t>
      </w:r>
      <w:r w:rsidR="00C42F1A"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tml+Js</w:t>
      </w:r>
      <w:r w:rsidR="00C42F1A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C42F1A" w:rsidRDefault="00C42F1A" w:rsidP="00530118">
      <w:pPr>
        <w:spacing w:before="0" w:after="12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 xml:space="preserve"> 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 xml:space="preserve">                   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後端(Py</w:t>
      </w:r>
      <w:r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  <w:t>thon</w:t>
      </w: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)</w:t>
      </w:r>
    </w:p>
    <w:p w:rsidR="00192C03" w:rsidRPr="00D86D5B" w:rsidRDefault="00192C03" w:rsidP="00DC0E98">
      <w:pPr>
        <w:pStyle w:val="afc"/>
        <w:numPr>
          <w:ilvl w:val="0"/>
          <w:numId w:val="1"/>
        </w:numPr>
        <w:spacing w:before="0" w:afterLines="50" w:after="12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資料蒐集</w:t>
      </w:r>
      <w:r w:rsidR="0097168C" w:rsidRPr="0097168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  <w:r w:rsidR="00D86D5B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(</w:t>
      </w:r>
      <w:r w:rsidRPr="00D86D5B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關鍵字</w:t>
      </w:r>
      <w:r w:rsidR="006B10E5" w:rsidRPr="00D86D5B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：</w:t>
      </w:r>
      <w:r w:rsidR="0044721C" w:rsidRPr="0044721C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influenza</w:t>
      </w:r>
      <w:r w:rsidR="0044721C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/cancer</w:t>
      </w:r>
      <w:r w:rsidR="00D86D5B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)</w:t>
      </w:r>
    </w:p>
    <w:p w:rsidR="000A1218" w:rsidRDefault="00192C03" w:rsidP="0044721C">
      <w:pPr>
        <w:spacing w:before="0" w:after="0" w:line="204" w:lineRule="auto"/>
        <w:ind w:left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224953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X</w:t>
      </w:r>
      <w:r w:rsidR="006B10E5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ml</w:t>
      </w:r>
      <w:r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—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使用</w:t>
      </w:r>
      <w:r w:rsidRPr="006B10E5">
        <w:rPr>
          <w:rFonts w:ascii="Microsoft JhengHei UI" w:hAnsi="Microsoft JhengHei UI" w:hint="eastAsia"/>
          <w:b/>
          <w:bCs/>
          <w:noProof/>
          <w:color w:val="000000" w:themeColor="text1"/>
          <w:sz w:val="28"/>
          <w:szCs w:val="28"/>
          <w:lang w:eastAsia="zh-TW"/>
        </w:rPr>
        <w:t>pubmed</w:t>
      </w:r>
      <w:r w:rsidRPr="00192C03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44721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，隨機撈出</w:t>
      </w:r>
      <w:r w:rsidR="0044721C" w:rsidRPr="0044721C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influenza</w:t>
      </w:r>
      <w:r w:rsidR="0044721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與</w:t>
      </w:r>
      <w:r w:rsidR="0044721C" w:rsidRPr="0044721C">
        <w:rPr>
          <w:rFonts w:ascii="Microsoft JhengHei UI" w:hAnsi="Microsoft JhengHei UI"/>
          <w:b/>
          <w:bCs/>
          <w:noProof/>
          <w:color w:val="000000" w:themeColor="text1"/>
          <w:sz w:val="28"/>
          <w:szCs w:val="28"/>
          <w:lang w:eastAsia="zh-TW"/>
        </w:rPr>
        <w:t>cancer</w:t>
      </w:r>
      <w:r w:rsidR="0044721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資料各1</w:t>
      </w:r>
      <w:r w:rsid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00~200</w:t>
      </w:r>
      <w:r w:rsidR="0044721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筆。</w:t>
      </w:r>
    </w:p>
    <w:p w:rsidR="0097168C" w:rsidRPr="008A3667" w:rsidRDefault="00B1479C" w:rsidP="00592118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 w:rsidRPr="00B1479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1312" behindDoc="1" locked="0" layoutInCell="1" allowOverlap="1" wp14:anchorId="3737E615">
            <wp:simplePos x="0" y="0"/>
            <wp:positionH relativeFrom="margin">
              <wp:posOffset>3958160</wp:posOffset>
            </wp:positionH>
            <wp:positionV relativeFrom="paragraph">
              <wp:posOffset>209500</wp:posOffset>
            </wp:positionV>
            <wp:extent cx="1333500" cy="47625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0288" behindDoc="0" locked="0" layoutInCell="1" allowOverlap="1" wp14:anchorId="2C5C1A9B">
            <wp:simplePos x="0" y="0"/>
            <wp:positionH relativeFrom="margin">
              <wp:align>center</wp:align>
            </wp:positionH>
            <wp:positionV relativeFrom="paragraph">
              <wp:posOffset>151090</wp:posOffset>
            </wp:positionV>
            <wp:extent cx="1101158" cy="557920"/>
            <wp:effectExtent l="0" t="0" r="381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158" cy="55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21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本次目標</w:t>
      </w:r>
      <w:r w:rsidR="008A3667"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D86D5B" w:rsidRDefault="0044721C" w:rsidP="00D86D5B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算三種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 w:rsidRPr="00D86D5B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</w:t>
      </w:r>
      <w:r w:rsidR="00B1479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: (1)</w:t>
      </w:r>
      <w:r w:rsidR="00B1479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                                (2)</w:t>
      </w:r>
    </w:p>
    <w:p w:rsidR="00B1479C" w:rsidRDefault="00B1479C" w:rsidP="00B1479C">
      <w:pPr>
        <w:pStyle w:val="afc"/>
        <w:spacing w:before="0" w:after="0" w:line="240" w:lineRule="auto"/>
        <w:ind w:leftChars="0" w:left="108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B1479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drawing>
          <wp:anchor distT="0" distB="0" distL="114300" distR="114300" simplePos="0" relativeHeight="251662336" behindDoc="1" locked="0" layoutInCell="1" allowOverlap="1" wp14:anchorId="4D773D97">
            <wp:simplePos x="0" y="0"/>
            <wp:positionH relativeFrom="column">
              <wp:posOffset>2273935</wp:posOffset>
            </wp:positionH>
            <wp:positionV relativeFrom="paragraph">
              <wp:posOffset>108165</wp:posOffset>
            </wp:positionV>
            <wp:extent cx="1922400" cy="504630"/>
            <wp:effectExtent l="0" t="0" r="1905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50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79C" w:rsidRPr="00B1479C" w:rsidRDefault="00B1479C" w:rsidP="00B1479C">
      <w:pPr>
        <w:pStyle w:val="afc"/>
        <w:spacing w:before="0" w:after="0" w:line="240" w:lineRule="auto"/>
        <w:ind w:leftChars="0" w:left="108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                            (3)</w:t>
      </w:r>
    </w:p>
    <w:p w:rsidR="008A3667" w:rsidRDefault="0044721C" w:rsidP="00592118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以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cosine-similarity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算出文件間的相似度</w:t>
      </w:r>
    </w:p>
    <w:p w:rsidR="00B1479C" w:rsidRDefault="00B1479C" w:rsidP="00592118">
      <w:pPr>
        <w:pStyle w:val="afc"/>
        <w:numPr>
          <w:ilvl w:val="0"/>
          <w:numId w:val="2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以兩字搜尋的方式，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找出兩字的位置</w:t>
      </w:r>
    </w:p>
    <w:p w:rsidR="0044721C" w:rsidRPr="008A3667" w:rsidRDefault="0044721C" w:rsidP="0044721C">
      <w:pPr>
        <w:pStyle w:val="afc"/>
        <w:numPr>
          <w:ilvl w:val="0"/>
          <w:numId w:val="1"/>
        </w:numPr>
        <w:spacing w:beforeLines="50" w:before="12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呈現</w:t>
      </w:r>
      <w:r w:rsidRPr="008A3667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44721C" w:rsidRPr="00876309" w:rsidRDefault="0044721C" w:rsidP="00876309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以第一種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 xml:space="preserve"> 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為文件排列順序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，並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算出某篇文章對整個資料集的</w:t>
      </w:r>
      <w:r w:rsidR="00876309" w:rsidRPr="00876309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，以及某句子對某篇文的</w:t>
      </w:r>
      <w:r w:rsidR="00876309" w:rsidRPr="00876309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</w:p>
    <w:p w:rsidR="0044721C" w:rsidRDefault="0044721C" w:rsidP="0044721C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點開文件呈現出，本篇文章與哪篇最相似</w:t>
      </w:r>
    </w:p>
    <w:p w:rsidR="0044721C" w:rsidRPr="00B1479C" w:rsidRDefault="00B1479C" w:rsidP="0044721C">
      <w:pPr>
        <w:pStyle w:val="afc"/>
        <w:numPr>
          <w:ilvl w:val="0"/>
          <w:numId w:val="3"/>
        </w:numPr>
        <w:spacing w:before="0" w:after="0" w:line="240" w:lineRule="auto"/>
        <w:ind w:leftChars="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兩字搜尋已塗色標記呈現</w:t>
      </w:r>
    </w:p>
    <w:p w:rsidR="00B16956" w:rsidRPr="00B1479C" w:rsidRDefault="00B1479C" w:rsidP="00B1479C">
      <w:pPr>
        <w:spacing w:beforeLines="50" w:before="120" w:after="0" w:line="240" w:lineRule="auto"/>
        <w:rPr>
          <w:rFonts w:ascii="Microsoft JhengHei UI" w:hAnsi="Microsoft JhengHei UI"/>
          <w:noProof/>
          <w:color w:val="000000" w:themeColor="text1"/>
          <w:sz w:val="32"/>
          <w:szCs w:val="32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四、</w:t>
      </w:r>
      <w:r w:rsidR="00876309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其他</w:t>
      </w:r>
      <w:r w:rsidR="00B16956" w:rsidRPr="00B1479C">
        <w:rPr>
          <w:rFonts w:ascii="Microsoft JhengHei UI" w:hAnsi="Microsoft JhengHei UI" w:hint="eastAsia"/>
          <w:noProof/>
          <w:color w:val="000000" w:themeColor="text1"/>
          <w:sz w:val="32"/>
          <w:szCs w:val="32"/>
          <w:lang w:eastAsia="zh-TW"/>
        </w:rPr>
        <w:t>：</w:t>
      </w:r>
    </w:p>
    <w:p w:rsidR="00B16956" w:rsidRDefault="00B1479C" w:rsidP="00B1479C">
      <w:pPr>
        <w:spacing w:before="0" w:after="0" w:line="240" w:lineRule="auto"/>
        <w:ind w:firstLine="720"/>
        <w:rPr>
          <w:rFonts w:ascii="Microsoft JhengHei UI" w:hAnsi="Microsoft JhengHei UI"/>
          <w:sz w:val="28"/>
          <w:szCs w:val="22"/>
          <w:lang w:eastAsia="zh-TW"/>
        </w:rPr>
      </w:pPr>
      <w:r>
        <w:rPr>
          <w:rFonts w:ascii="Microsoft JhengHei UI" w:hAnsi="Microsoft JhengHei UI" w:hint="eastAsia"/>
          <w:sz w:val="28"/>
          <w:szCs w:val="22"/>
          <w:lang w:eastAsia="zh-TW"/>
        </w:rPr>
        <w:t>文件隨機撈：由於我覺得同一時期研究的東西可能太相似，可能會產生誤判，因此為</w:t>
      </w:r>
      <w:proofErr w:type="gramStart"/>
      <w:r>
        <w:rPr>
          <w:rFonts w:ascii="Microsoft JhengHei UI" w:hAnsi="Microsoft JhengHei UI" w:hint="eastAsia"/>
          <w:sz w:val="28"/>
          <w:szCs w:val="22"/>
          <w:lang w:eastAsia="zh-TW"/>
        </w:rPr>
        <w:t>跳著撈資料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。EX.某時期可能肺癌研究特別多，若我又</w:t>
      </w:r>
      <w:proofErr w:type="gramStart"/>
      <w:r>
        <w:rPr>
          <w:rFonts w:ascii="Microsoft JhengHei UI" w:hAnsi="Microsoft JhengHei UI" w:hint="eastAsia"/>
          <w:sz w:val="28"/>
          <w:szCs w:val="22"/>
          <w:lang w:eastAsia="zh-TW"/>
        </w:rPr>
        <w:t>指撈那</w:t>
      </w:r>
      <w:proofErr w:type="gramEnd"/>
      <w:r>
        <w:rPr>
          <w:rFonts w:ascii="Microsoft JhengHei UI" w:hAnsi="Microsoft JhengHei UI" w:hint="eastAsia"/>
          <w:sz w:val="28"/>
          <w:szCs w:val="22"/>
          <w:lang w:eastAsia="zh-TW"/>
        </w:rPr>
        <w:t>時期的資料，可能對肺和癌症有高</w:t>
      </w:r>
      <w:r w:rsidR="00876309">
        <w:rPr>
          <w:rFonts w:ascii="Microsoft JhengHei UI" w:hAnsi="Microsoft JhengHei UI" w:hint="eastAsia"/>
          <w:sz w:val="28"/>
          <w:szCs w:val="22"/>
          <w:lang w:eastAsia="zh-TW"/>
        </w:rPr>
        <w:t>相似。</w:t>
      </w:r>
    </w:p>
    <w:p w:rsidR="00876309" w:rsidRDefault="00876309" w:rsidP="00B1479C">
      <w:pPr>
        <w:spacing w:before="0" w:after="0" w:line="240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sz w:val="28"/>
          <w:szCs w:val="22"/>
          <w:lang w:eastAsia="zh-TW"/>
        </w:rPr>
        <w:t>在算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前，除了有先把每個字出現的頻率算出來外，發現像標點符號和t</w:t>
      </w:r>
      <w:r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he.and…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字詞可能會影響結果。因此先把標點符號和停用詞濾掉，再做處理。</w:t>
      </w:r>
    </w:p>
    <w:p w:rsidR="000D2B88" w:rsidRDefault="00876309" w:rsidP="005D1F71">
      <w:pPr>
        <w:spacing w:before="0" w:after="0" w:line="240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13415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</w:t>
      </w:r>
      <w:r w:rsidR="0013415C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某篇文章對整個資料集</w:t>
      </w:r>
      <w:r w:rsidR="0013415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)</w:t>
      </w:r>
      <w:r w:rsidR="000D2B88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：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對每篇文章算出三種</w:t>
      </w: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5D1F71" w:rsidRDefault="000D2B88" w:rsidP="005D1F71">
      <w:pPr>
        <w:spacing w:before="0" w:after="0" w:line="240" w:lineRule="auto"/>
        <w:ind w:firstLine="720"/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</w:pPr>
      <w:r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 xml:space="preserve"> 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(</w:t>
      </w:r>
      <w:r w:rsidR="00876309" w:rsidRP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某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句子某文章)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：</w:t>
      </w:r>
      <w:r w:rsidR="0013415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資料集的</w:t>
      </w:r>
      <w:r w:rsidR="0013415C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每篇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文章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對其句子</w:t>
      </w:r>
      <w:r w:rsidR="005D1F71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，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和其文章做三種</w:t>
      </w:r>
      <w:r w:rsidR="00876309" w:rsidRPr="0044721C">
        <w:rPr>
          <w:rFonts w:ascii="Microsoft JhengHei UI" w:hAnsi="Microsoft JhengHei UI"/>
          <w:noProof/>
          <w:color w:val="000000" w:themeColor="text1"/>
          <w:sz w:val="28"/>
          <w:szCs w:val="28"/>
          <w:lang w:eastAsia="zh-TW"/>
        </w:rPr>
        <w:t>TF-IDF</w:t>
      </w:r>
      <w:r w:rsidR="00876309"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。</w:t>
      </w:r>
    </w:p>
    <w:p w:rsidR="005D1F71" w:rsidRPr="0013415C" w:rsidRDefault="005D1F71" w:rsidP="005D1F71">
      <w:pPr>
        <w:spacing w:before="0" w:after="0" w:line="240" w:lineRule="auto"/>
        <w:ind w:firstLine="720"/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</w:pP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相似度：發現相關的文章並不一定會互相對應。EX.第一篇文章：最相關文章為第四篇，但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第四篇</w:t>
      </w:r>
      <w:r>
        <w:rPr>
          <w:rFonts w:ascii="Microsoft JhengHei UI" w:hAnsi="Microsoft JhengHei UI" w:hint="eastAsia"/>
          <w:noProof/>
          <w:color w:val="000000" w:themeColor="text1"/>
          <w:sz w:val="28"/>
          <w:szCs w:val="28"/>
          <w:lang w:eastAsia="zh-TW"/>
        </w:rPr>
        <w:t>文章最相關的不一定是第一篇。</w:t>
      </w:r>
      <w:bookmarkStart w:id="0" w:name="_GoBack"/>
      <w:bookmarkEnd w:id="0"/>
    </w:p>
    <w:sectPr w:rsidR="005D1F71" w:rsidRPr="0013415C" w:rsidSect="0019720E">
      <w:headerReference w:type="default" r:id="rId14"/>
      <w:pgSz w:w="11906" w:h="16838" w:code="9"/>
      <w:pgMar w:top="720" w:right="1440" w:bottom="72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0CBC" w:rsidRDefault="00710CBC" w:rsidP="00D45945">
      <w:pPr>
        <w:spacing w:before="0" w:after="0" w:line="240" w:lineRule="auto"/>
      </w:pPr>
      <w:r>
        <w:separator/>
      </w:r>
    </w:p>
  </w:endnote>
  <w:endnote w:type="continuationSeparator" w:id="0">
    <w:p w:rsidR="00710CBC" w:rsidRDefault="00710CBC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0CBC" w:rsidRDefault="00710CBC" w:rsidP="00D45945">
      <w:pPr>
        <w:spacing w:before="0" w:after="0" w:line="240" w:lineRule="auto"/>
      </w:pPr>
      <w:r>
        <w:separator/>
      </w:r>
    </w:p>
  </w:footnote>
  <w:footnote w:type="continuationSeparator" w:id="0">
    <w:p w:rsidR="00710CBC" w:rsidRDefault="00710CBC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5945" w:rsidRDefault="0019720E">
    <w:pPr>
      <w:pStyle w:val="aa"/>
    </w:pPr>
    <w:r>
      <w:rPr>
        <w:noProof/>
        <w:color w:val="000000" w:themeColor="text1"/>
        <w:lang w:val="zh-TW" w:eastAsia="zh-TW" w:bidi="zh-TW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9A0148" wp14:editId="243020FE">
              <wp:simplePos x="0" y="0"/>
              <wp:positionH relativeFrom="column">
                <wp:posOffset>-1362075</wp:posOffset>
              </wp:positionH>
              <wp:positionV relativeFrom="paragraph">
                <wp:posOffset>-1771650</wp:posOffset>
              </wp:positionV>
              <wp:extent cx="8193405" cy="12862560"/>
              <wp:effectExtent l="0" t="0" r="0" b="0"/>
              <wp:wrapNone/>
              <wp:docPr id="4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93405" cy="12862560"/>
                        <a:chOff x="0" y="0"/>
                        <a:chExt cx="8193405" cy="12862560"/>
                      </a:xfrm>
                    </wpg:grpSpPr>
                    <wps:wsp>
                      <wps:cNvPr id="2" name="手繪多邊形：圖案 10"/>
                      <wps:cNvSpPr/>
                      <wps:spPr>
                        <a:xfrm rot="10800000" flipH="1">
                          <a:off x="3924300" y="0"/>
                          <a:ext cx="4063365" cy="4010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案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00525" y="438150"/>
                          <a:ext cx="3225800" cy="31832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手繪多邊形：圖案 10"/>
                      <wps:cNvSpPr/>
                      <wps:spPr>
                        <a:xfrm rot="10800000" flipH="1" flipV="1">
                          <a:off x="4438650" y="2971800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手繪多邊形：圖案 10"/>
                      <wps:cNvSpPr/>
                      <wps:spPr>
                        <a:xfrm rot="10800000" flipH="1" flipV="1">
                          <a:off x="6505575" y="2809875"/>
                          <a:ext cx="1134745" cy="112077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E24FD6" w:rsidRDefault="00E24FD6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手繪多邊形：圖案 10"/>
                      <wps:cNvSpPr/>
                      <wps:spPr>
                        <a:xfrm rot="10800000" flipH="1">
                          <a:off x="5410200" y="10115550"/>
                          <a:ext cx="2783205" cy="27470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手繪多邊形：圖案 18"/>
                      <wps:cNvSpPr>
                        <a:spLocks noChangeAspect="1"/>
                      </wps:cNvSpPr>
                      <wps:spPr>
                        <a:xfrm>
                          <a:off x="5991225" y="10677525"/>
                          <a:ext cx="1822450" cy="17983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手繪多邊形：圖案 18"/>
                      <wps:cNvSpPr>
                        <a:spLocks noChangeAspect="1"/>
                      </wps:cNvSpPr>
                      <wps:spPr>
                        <a:xfrm>
                          <a:off x="5819775" y="11153775"/>
                          <a:ext cx="460375" cy="45402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手繪多邊形：圖案 18"/>
                      <wps:cNvSpPr>
                        <a:spLocks noChangeAspect="1"/>
                      </wps:cNvSpPr>
                      <wps:spPr>
                        <a:xfrm>
                          <a:off x="7124700" y="10163175"/>
                          <a:ext cx="236855" cy="2336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矩形 2"/>
                      <wps:cNvSpPr/>
                      <wps:spPr>
                        <a:xfrm flipV="1">
                          <a:off x="0" y="1533525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9A0148" id="群組 3" o:spid="_x0000_s1031" style="position:absolute;left:0;text-align:left;margin-left:-107.25pt;margin-top:-139.5pt;width:645.15pt;height:1012.8pt;z-index:251662336" coordsize="81934,12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Q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">
              <v:shape id="手繪多邊形：圖案 10" o:spid="_x0000_s1032" style="position:absolute;left:39243;width:40633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660f" focusposition="1" focussize="" focus="100%" type="gradientRadial"/>
                <v:stroke joinstyle="miter"/>
                <v:path arrowok="t" o:connecttype="custom" o:connectlocs="2209139,3988277;2190150,3998503;2191287,3998991;2367038,3884469;2305639,3899088;2213540,3910784;2209155,3899088;2273477,3893240;2367038,3884469;2526749,3869164;2522998,3870223;2524921,3869849;1380999,3847188;1446052,3864001;1473828,3865462;1551307,3903475;1586392,3910784;1588587,3911516;1596626,3903475;1627325,3912247;1658025,3919556;1718516,3933625;1719424,3932714;1789594,3944410;1823217,3950258;1856841,3953182;1925548,3956106;2019109,3954643;2023170,3954643;2032266,3949526;2052733,3942948;2073564,3942582;2087818,3944409;2091655,3954643;2124364,3954643;2114132,3969263;2108284,3976574;2089279,3985346;2054194,3985346;2008876,3982422;1910930,3979498;1837836,3973650;1773513,3964878;1709190,3954643;1611245,3940024;1535227,3915171;1536107,3914532;1491371,3900551;1451899,3883007;1406582,3868388;1359802,3852305;1380999,3847188;2241537,3815844;2219201,3819253;2064732,3827053;2115593,3833299;2128751,3830375;2219387,3820142;2234302,3817241;2380321,3794661;2304457,3806240;2330490,3806983;2367951,3800039;2657253,3791280;2419312,3854649;2539722,3827818;1131748,3761663;1299864,3833299;1359802,3852305;1405119,3868386;1450438,3883006;1489908,3900550;1481137,3907860;1457747,3903473;1374420,3872773;1333488,3856690;1292555,3839147;1238465,3820142;1191685,3799674;1155138,3780667;1131748,3761663;1200458,3725114;1280860,3766049;1270628,3771897;1177067,3726575;1200458,3725114;903695,3625700;1003103,3681255;1023569,3704646;976789,3679792;941704,3657863;903695,3625700;1078011,3588186;1078025,3588602;1082962,3594578;1083506,3592073;3212927,3492217;3207618,3492659;3119905,3555525;3033654,3602308;2972255,3638857;2938632,3653476;2903547,3668096;2861152,3690027;2828990,3709031;2782210,3728038;2733969,3745582;2720811,3758739;2700345,3766049;2649180,3774821;2583394,3795289;2523458,3814294;2457673,3833300;2375808,3853768;2260320,3872773;2257396,3877159;2201869,3891042;2203307,3891779;2264972,3876361;2266167,3872773;2381657,3853768;2463522,3833300;2529306,3814294;2589244,3795289;2655027,3774821;2706194,3766049;2671557,3786833;2672570,3786517;2709118,3764587;2729584,3757277;2730947,3756900;2739816,3747043;2788059,3729499;2834839,3710494;2867001,3691488;2909395,3669559;2944480,3654939;2968539,3644479;2981027,3635933;3042426,3599384;3128677,3552601;706092,3472000;711642,3476761;713537,3477726;3222739,3433835;3222237,3434180;3222237,3434598;3224560,3434929;3225161,3434180;3254321,3412012;3245690,3417975;3244164,3419560;3250082,3415772;586727,3338373;641940,3403384;598161,3350847;3357827,3338330;3357697,3338376;3356730,3345000;3333340,3371316;3305563,3402017;3307238,3401631;3333340,3372777;3356730,3346461;3357827,3338330;729614,3305408;732509,3308934;732654,3308450;513374,3271900;551383,3296754;553249,3298952;570569,3302785;609856,3339151;663947,3383010;687337,3415174;700493,3431256;756044,3478039;739965,3491196;688230,3433709;685876,3434180;734834,3488581;739965,3491196;756046,3478039;894924,3587687;867149,3596459;877381,3603769;836449,3605230;810135,3587687;785284,3568682;723885,3517512;666871,3466343;614243,3415174;589392,3390321;566002,3364005;574773,3352309;604010,3378625;636172,3403478;675642,3445876;678997,3448754;636172,3403478;605472,3378625;576234,3352309;544073,3312835;513374,3271900;3733895,3039447;3733154,3039764;3717187,3078087;3718547,2856291;3679806,2912254;3660801,2947341;3641797,2979505;3596478,3039447;3557008,3099387;3521923,3147633;3518998,3149421;3516603,3152968;3520460,3150557;3555545,3102312;3595017,3042371;3640335,2982430;3659340,2950267;3678343,2915179;3717815,2858162;3869850,2836233;3850845,2893249;3817223,2954652;3783599,3017518;3752900,3056990;3773366,3016055;3790909,2975120;3804065,2953191;3821608,2923951;3837689,2894712;3869850,2836233;3775227,2710913;3739742,2773367;3739090,2774868;3774827,2711964;3794688,2569459;3752039,2685991;3662325,2869385;3649190,2890153;3649106,2890325;3618406,2942956;3587707,2999974;3552622,3043833;3523384,3093540;3350882,3287982;3293868,3336228;3288398,3340388;3286039,3342776;3262198,3362212;3242703,3384473;3171070,3438567;3159846,3445658;3129359,3470512;3124958,3473372;3118443,3479502;3061430,3517513;3004416,3552601;2997890,3555909;2959287,3580984;2947321,3587021;2935708,3594997;2896237,3616928;2859358,3631392;2777162,3672854;2584321,3744782;2449942,3779337;2558543,3758739;2579010,3754352;2644793,3730960;2685726,3717803;2751511,3684177;2826067,3657862;2873834,3639128;2894776,3627161;2913778,3621314;2940093,3606693;2947007,3601887;2964946,3584764;3004416,3561373;3049321,3539359;3065815,3529208;3122829,3491196;3147680,3467805;3175457,3450261;3247088,3396169;3298255,3347923;3355267,3299678;3527769,3105235;3551509,3064875;3552622,3061375;3590631,3002896;3602326,2985353;3617876,2963783;3622792,2954652;3653491,2902021;3713429,2777752;3771904,2644713;3789081,2590619;3954638,2440037;3950253,2442961;3950253,2442961;3968446,2353391;3967922,2355977;3972181,2361090;3985338,2375710;3994109,2369862;3994330,2368740;3988262,2372786;3973643,2359627;3955416,2187315;3954395,2187372;3952546,2187475;3953177,2194425;3951716,2230975;3945868,2252904;3910783,2308459;3902012,2356705;3893241,2372786;3878622,2442961;3862540,2498516;3844998,2552609;3834765,2595006;3823070,2638865;3832397,2624358;3840613,2593543;3847921,2549684;3865464,2495592;3881545,2440037;3896164,2369862;3904936,2353779;3913707,2305535;3948792,2249980;3925402,2362551;3907859,2456118;3868388,2576000;3860580,2588147;3857242,2606337;3846460,2637404;3805528,2726584;3786523,2773367;3774827,2798221;3760209,2824537;3720739,2894712;3678343,2963424;3624255,3055529;3564317,3146172;3524847,3197340;3482451,3247047;3467833,3267515;3451753,3287982;3426900,3308450;3386254,3353456;3387429,3358157;3345035,3402017;3299716,3434180;3263169,3463420;3228548,3488722;3233932,3488274;3271941,3460496;3308489,3431256;3353806,3399093;3396201,3355233;3394739,3349385;3435671,3304065;3460524,3283597;3476604,3263130;3491223,3242662;3533618,3192955;3573088,3141785;3633026,3051142;3687115,2959039;3729510,2890325;3768980,2820150;3783599,2793835;3795294,2768982;3814299,2722199;3855232,2633017;3871312,2573077;3910783,2453195;3928326,2359629;3951716,2247056;3956989,2227282;3953177,2226588;3954638,2190040;3986799,2156413;3969777,2227348;3969779,2227348;3986801,2156415;3999957,2141794;3991186,2160800;3989177,2200638;3988262,2238284;3973643,2283270;3973643,2288409;3991186,2238284;3994109,2160798;4000925,2146031;3937095,2078928;3927517,2101572;3923939,2134484;3919327,2119110;3917641,2121280;3922478,2137408;3919554,2160800;3925402,2179805;3929934,2179553;3926863,2169570;3929787,2146179;3937095,2078928;4059895,2039455;4062819,2040916;4061356,2102319;4062819,2144718;4058432,2222201;4054047,2266061;4040890,2330388;4036505,2384482;4014576,2483896;3994109,2570152;3957563,2586234;3960487,2577462;3966335,2516059;3988262,2451732;4005805,2441499;4005805,2441498;4024810,2330388;4035042,2277757;4043813,2223664;4051124,2172494;4054047,2124250;4055508,2083315;4058432,2061384;4059895,2039455;205893,1361587;206620,1361950;206689,1361746;294092,1152037;261931,1211977;235617,1233907;235554,1235307;233009,1291275;233083,1291142;235617,1235369;261931,1213438;294092,1153498;295188,1154229;295736,1153133;311633,1024844;291167,1039464;260468,1103791;267491,1109410;267720,1108423;261931,1103791;292629,1039464;310752,1026519;424198,941512;422352,942990;414514,973128;409580,988296;275087,1233907;256081,1293848;238539,1355251;200530,1483905;175679,1571623;163984,1637413;158136,1671037;153750,1704664;140594,1795306;136207,1850861;143517,1909340;146943,1877476;146441,1866942;152289,1805539;165445,1714897;175880,1702374;191033,1600961;190298,1583319;204740,1541912;213333,1507149;210764,1513144;201993,1510220;180064,1573086;181526,1608173;171292,1675424;169831,1687120;155213,1704664;159597,1671037;165445,1637413;177140,1571623;201993,1483905;240002,1355251;257544,1293848;276548,1233907;411041,988296;424198,941512;450514,795315;450512,795315;457821,801163;457821,801161;713933,587169;713652,587393;712799,588359;700860,600871;697841,605263;695869,607491;687337,619878;598163,725140;573310,754379;548459,785080;438567,906549;549920,783619;574771,752917;599624,723677;688798,618415;697841,605263;712799,588359;751043,486357;738425,490753;729041,494237;726808,497070;710727,511690;669794,538006;642019,568708;615706,599408;598163,615491;597567,614745;580986,634680;552844,669585;507526,719292;514835,728062;514975,727940;508987,720753;554305,671046;599624,615491;617167,599410;643480,568708;671255,538007;712188,511691;728269,497072;745812,490493;751350,488774;2868462,222220;2943017,255845;2975178,282161;2903547,247073;2868462,222220;2625790,115495;2684265,128652;2766130,169588;2625790,115495;1745740,105810;1715039,109647;1649254,118419;1584931,133039;1557156,141811;1524995,150583;1454619,164409;1441667,169589;1352493,200290;1264780,235377;1203381,263156;1162449,279237;1061578,326020;1013337,356722;966557,387423;892000,442978;821830,498533;754672,557122;760431,564323;774684,554545;786817,545502;830601,507305;900771,451750;975326,396195;1022107,365492;1070349,334792;1171218,288008;1210690,267541;1272089,239762;1359802,204675;1448976,173974;1486435,166616;1504530,160432;1750826,107294;2268543,74377;2299790,77484;2342185,92104;2310024,87719;2242777,74560;2268543,74377;2438669,62864;2498605,67249;2571699,96489;2481063,80408;2438669,62864;1949671,62499;1780823,71636;1663873,87717;1608321,102337;1560078,119880;1492832,128652;1238465,226605;1146367,267541;1118591,277774;1093740,290932;1046959,315785;973865,353797;918314,397656;757507,523386;723902,552610;691025,582631;691722,583328;438817,880108;387651,950283;364261,992681;340871,1032153;297014,1114024;249308,1189204;248773,1191509;232691,1235369;220996,1255836;218073,1258760;205099,1301889;201993,1327474;199069,1364023;178603,1423964;159597,1483905;139131,1571623;127436,1652032;120127,1732440;130360,1676885;131308,1672301;133284,1650570;144979,1570162;148641,1571384;148958,1570025;144980,1568699;165446,1480981;184450,1421039;204823,1361373;203455,1361099;206379,1324550;222459,1255836;234154,1235369;234547,1234300;250235,1191509;298477,1115487;342333,1033616;365723,994143;389113,951745;440280,881571;693184,584790;760431,523387;921238,397657;976789,353798;1049883,315787;1096663,290932;1121516,277775;1149291,267541;1241390,226605;1495757,128654;1563004,119882;1611245,102338;1666796,87719;1783747,71636;1952594,63047;2088309,67601;2155064,0;2223772,4385;2293942,11696;2340722,23392;2371423,38011;2409432,30701;2466444,43859;2501529,54092;2500068,55555;2498605,65788;2438669,61403;2418203,55555;2397736,51168;2358265,42397;2318795,33625;2277862,27777;2232545,27777;2195997,27777;2138984,27777;2136306,26922;2111208,39473;2119979,54092;2207692,71636;2168660,72318;2169318,72368;2210616,71636;2245701,76023;2312947,89180;2345109,93566;2399199,105262;2454751,116958;2508839,130115;2562930,146198;2589244,153507;2615557,162279;2615897,162589;2634767,165843;2680496,182837;2686883,192516;2688651,192981;2729584,209062;2764669,223682;2799754,239764;2826068,254384;2843611,263156;2862614,273389;2926937,309939;3008802,362570;3051198,391809;3052425,392686;3074090,405849;3899088,1957585;3898471,1969819;3915168,1972204;3931248,1983900;3938558,2023373;3966333,2070156;3978030,2071220;3978030,2059923;3989913,2026909;3989723,2020450;4001418,1980976;4017500,1980976;4042351,1964895;4045275,2029222;4037966,2059923;4029195,2089162;4024808,2137408;4023347,2162261;4020423,2187116;4014191,2191272;4014576,2192962;4020548,2188980;4023347,2165185;4024808,2140332;4029195,2092086;4037966,2062847;4045275,2032146;4056970,2040918;4055508,2062847;4052585,2084777;4051122,2125713;4048198,2173957;4040890,2225127;4032118,2279219;4021884,2331850;4002881,2442961;3985338,2453195;3963409,2517522;3957562,2578925;3954638,2587697;3929787,2654948;3922477,2660796;3891778,2732432;3923939,2660796;3931248,2654948;3884468,2787987;3859617,2801145;3854463,2811455;3855232,2812840;3861079,2801144;3885930,2787987;3868388,2837694;3836226,2896173;3820147,2925413;3802604,2954652;3789446,2976581;3770443,3018979;3749976,3059914;3717815,3103774;3685654,3144709;3686993,3141949;3650567,3191492;3571625,3277749;3556084,3301663;3571625,3279211;3650567,3192953;3590631,3283596;3559748,3315943;3534956,3334169;3533617,3336228;3518117,3348153;3517537,3352309;3448827,3422484;3375733,3489735;3372354,3492188;3347959,3523360;3289483,3567219;3234831,3608211;3234635,3608449;3289483,3568682;3347959,3524823;3299716,3573067;3260428,3598652;3233250,3610131;3232469,3611080;3203232,3630085;3192215,3635191;3164494,3657680;3137448,3676868;3096515,3703184;3083359,3704646;3068736,3711147;3066463,3712873;3084820,3706108;3097978,3704646;3045350,3744119;3011726,3761664;2978104,3777745;2954354,3781308;2950327,3783593;2839224,3831837;2833559,3833125;2799754,3855229;2818758,3861077;2748588,3891779;2754435,3871312;2731045,3880083;2709118,3887392;2663799,3902012;2657744,3894745;2636022,3899088;2609708,3904936;2555620,3918095;2553836,3918924;2605323,3906397;2631637,3900550;2653565,3896164;2662336,3903473;2707655,3888854;2729582,3881545;2752973,3872773;2747125,3893240;2685726,3922480;2682716,3921637;2640409,3938561;2605323,3948795;2552696,3961952;2530951,3960126;2485469,3968976;2483987,3972187;2362651,3995579;2334875,3988268;2311485,3988268;2270552,4001427;2234006,4004351;2197458,4005812;2193488,4004111;2160181,4010016;2119979,4002888;2121442,4001427;2128751,3991192;2095128,3986807;2111208,3978035;2159451,3976572;2206231,3975111;2273476,3976572;2320256,3972187;2407969,3953181;2466444,3940024;2510300,3938561;2513352,3937144;2470830,3938562;2412355,3951719;2324642,3970726;2277862,3975111;2210616,3973650;2163836,3975111;2115593,3976574;2117056,3970726;2127288,3956106;2577547,3881545;2883081,3766049;2963483,3723651;3008802,3700260;3055583,3675407;3143295,3622776;3213466,3568682;3345035,3466343;3381581,3437104;3416666,3406403;3469294,3358157;3491223,3321609;3522721,3292733;3522974,3290919;3492685,3318685;3470756,3355233;3418129,3403479;3383044,3434180;3346497,3463420;3214928,3565758;3144758,3619852;3057045,3672483;3010265,3697336;2964946,3720727;2884543,3763125;2579010,3878621;2128751,3953182;2095128,3953182;2090742,3941486;2055657,3940024;2023495,3953182;1929935,3954643;1861227,3951719;1827603,3948795;1793981,3942948;1814235,3921343;1810061,3922480;1734599,3908505;1731119,3909323;1586394,3883007;1529380,3871312;1479676,3862540;1419740,3834761;1345183,3806985;1267704,3776282;1280860,3766049;1334950,3776282;1358341,3796750;1438743,3820142;1598089,3861077;1637559,3868388;1679954,3875697;1726734,3885931;1778286,3897079;1782284,3896164;1830527,3903475;1831988,3900551;1902158,3903475;1913853,3904936;2022033,3904936;2100974,3907860;2194534,3900551;2206229,3900551;2210616,3912247;2302714,3900551;2364112,3885931;2399198,3880083;2421127,3877159;2469368,3865464;2508839,3856692;2548309,3846457;2620710,3833926;2630176,3830376;2554158,3843533;2514687,3853768;2475217,3862540;2426974,3874235;2405047,3877159;2369962,3883007;2274939,3891779;2210616,3897627;2198921,3897627;2105360,3904936;2026419,3902012;1918240,3902012;1906545,3900551;1861227,3881545;1836375,3897627;1836312,3897753;1856841,3884469;1902160,3903473;1831990,3900550;1832542,3900192;1786671,3893240;1732582,3881545;1685802,3871312;1643406,3864001;1603936,3856692;1444591,3815756;1364188,3792365;1340798,3771897;1286708,3761663;1206305,3720727;1182915,3722190;1099587,3679792;1084968,3653476;1087892,3652015;1139059,3679792;1190224,3707570;1204842,3698798;1144906,3659324;1095202,3637395;1026493,3597921;968018,3559910;875920,3520437;840835,3491198;848144,3488274;883229,3498507;810135,3422484;769202,3388860;731193,3355233;682952,3315761;612782,3238275;607967,3223227;593777,3209036;545535,3156405;539688,3130089;520683,3103774;518419,3100223;495830,3084767;451973,3021903;427122,2963424;424198,2963424;390576,2899097;358415,2834770;324791,2760210;294092,2684187;324791,2735356;355491,2799683;365723,2834770;369953,2840972;364747,2813905;351172,2789265;329074,2739572;302862,2695882;270700,2608163;243146,2518242;234099,2492029;194692,2334722;177264,2220525;177140,2223664;178603,2247056;185911,2301150;194683,2356705;180064,2308459;169831,2247056;158136,2247056;150826,2191501;140594,2156413;131822,2122789;106970,2096473;99661,2096473;92351,2059923;89427,2013140;95275,1947352;98198,1923960;103177,1907916;100757,1871329;104046,1817235;109893,1806271;109893,1799691;98198,1821622;87966,1807002;68961,1780686;65489,1759853;64576,1761680;58728,1820159;54342,1878638;49957,1923960;49957,2017525;51418,2065771;54342,2114015;41186,2159337;38262,2159337;29491,2071619;29491,1980976;36799,1910801;49951,1923952;38262,1909340;35338,1856709;38262,1776300;39723,1754371;44110,1717821;61652,1652032;70393,1608328;67500,1597939;57266,1656418;39723,1722207;35338,1758756;33876,1780686;30952,1861094;33876,1913725;26567,1983900;26567,2074543;35338,2162261;38262,2162261;57266,2245595;67500,2314307;89427,2384482;123964,2535385;126979,2564305;133285,2564305;165446,2641789;177141,2681263;155213,2647637;131822,2595006;130361,2609626;117643,2570198;108432,2571614;98198,2537990;63113,2457580;41186,2385944;39723,2326002;29491,2255828;22181,2185653;6101,2134484;16333,1862557;26567,1792382;17796,1754371;35338,1649109;39723,1624254;51418,1539460;82119,1478057;74808,1561390;82115,1547106;86503,1512961;87966,1475133;101122,1426887;121589,1353788;146441,1279228;148303,1277133;159599,1217825;175679,1175427;194684,1140339;232693,1067241;263392,1001453;307248,916658;339409,880108;365723,828939;387652,796776;411042,785080;416890,776308;440280,729525;485597,676894;486831,698892;483525,708138;530915,659350;554305,628650;585005,599410;587651,602349;586468,600871;624477,562860;662486,527772;703418,483913;760431,441515;821830,396195;858540,370582;883229,347949;927085,321633;973865,296780;980058,293595;995977,277958;1022108,258769;1050798,244149;1071094,239477;1074734,236839;1472366,76021;1487120,72813;1527917,58477;1556059,52812;1570733,52688;1576160,51168;1909469,7309;2004125,6944;2105360,8770;2107245,10184;2156527,4385;2201845,11694;2247164,20466;2270544,25781;2245701,19005;2200382,10233;2155064,2924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3" style="position:absolute;left:42005;top:4381;width:32258;height:3183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3778,3165991;1738703,3174108;1739606,3174496;1879130,3083585;1830387,3095191;1757272,3104475;1753791,3095191;1804855,3090549;1879130,3083585;2005919,3071436;2002944,3072277;2004469,3071980;1096339,3053991;1147983,3067338;1170034,3068497;1231543,3098673;1259396,3104475;1261138,3105056;1267520,3098673;1291891,3105636;1316263,3111438;1364284,3122607;1365006,3121884;1420713,3131168;1447405,3135811;1474098,3138132;1528643,3140453;1602918,3139292;1606142,3139292;1613364,3135229;1629611,3130007;1646149,3129717;1657464,3131167;1660511,3139292;1686478,3139292;1678354,3150897;1673712,3156701;1658624,3163664;1630771,3163664;1594795,3161343;1517037,3159022;1459010,3154379;1407946,3147416;1356882,3139292;1279126,3127686;1218777,3107957;1219475,3107451;1183961,3096352;1152625,3082425;1116649,3070820;1079511,3058053;1096339,3053991;1779497,3029109;1761766,3031815;1639137,3038008;1679514,3042965;1689960,3040644;1761914,3032521;1773754,3030218;1889675,3012294;1829449,3021486;1850116,3022075;1879855,3016563;2109524,3009610;1920628,3059914;2016220,3038614;898466,2986099;1031928,3042965;1079511,3058053;1115488,3070819;1151465,3082424;1182799,3096351;1175836,3102154;1157267,3098672;1091117,3074301;1058621,3061534;1026126,3047608;983185,3032521;946048,3016273;917034,3001185;898466,2986099;953012,2957086;1016842,2989581;1008718,2994223;934443,2958246;953012,2957086;717420,2878168;796337,2922269;812585,2940838;775448,2921108;747594,2903700;717420,2878168;855805,2848389;855816,2848719;859736,2853462;860167,2851475;2550659,2772206;2546445,2772557;2476812,2822462;2408339,2859599;2359596,2888613;2332904,2900218;2305051,2911824;2271394,2929232;2245862,2944319;2208724,2959407;2170427,2973333;2159981,2983778;2143734,2989581;2103115,2996544;2050890,3012792;2003308,3027879;1951083,3042967;1886092,3059214;1794409,3074301;1792088,3077783;1748006,3088804;1749148,3089389;1798102,3077150;1799051,3074301;1890735,3059214;1955726,3042967;2007950,3027879;2055533,3012792;2107757,2996544;2148377,2989581;2120880,3006080;2121684,3005829;2150698,2988420;2166946,2982618;2168028,2982318;2175069,2974493;2213368,2960567;2250505,2945480;2276037,2930392;2309693,2912985;2337546,2901379;2356646,2893076;2366560,2886291;2415303,2857278;2483775,2820141;560548,2756157;564954,2759937;566457,2760703;2558447,2725861;2558050,2726135;2558050,2726467;2559895,2726730;2560371,2726135;2583520,2708538;2576669,2713271;2575458,2714530;2580156,2711523;465788,2650081;509617,2701685;474865,2659983;2665692,2650047;2665588,2650084;2664821,2655342;2646252,2676232;2624201,2700603;2625530,2700296;2646252,2677392;2664821,2656502;2665692,2650047;579222,2623914;581520,2626710;581635,2626328;407554,2597313;437728,2617043;439210,2618788;452960,2621831;484149,2650699;527090,2685515;545659,2711048;556103,2723814;600204,2760952;587439,2771396;546368,2725761;544499,2726135;544499,2726135;583365,2769320;587439,2771396;600205,2760952;710457,2847993;688407,2854956;696530,2860759;664035,2861919;643145,2847993;623416,2832906;574673,2792286;529411,2751667;487631,2711048;467903,2691319;449334,2670429;456297,2661144;479508,2682034;505040,2701763;536374,2735420;539038,2737704;505040,2701763;480668,2682034;457457,2661144;431925,2629809;407554,2597313;2964242,2412786;2963654,2413039;2950977,2443460;2952058,2267393;2921303,2311818;2906215,2339671;2891128,2365203;2855151,2412786;2823816,2460368;2795963,2498667;2793640,2500087;2791739,2502902;2794802,2500988;2822655,2462691;2853991,2415107;2889967,2367525;2905055,2341993;2920141,2314140;2951477,2268878;3044756,2263365;3035036,2285126;3014146,2326906;3035036,2285126;3044756,2263365;3072174,2251470;3057086,2296731;3030394,2345474;3003701,2395379;2979330,2426713;2995578,2394218;3009504,2361722;3019949,2344314;3033875,2321103;3046642,2297892;3072174,2251470;2997054,2151988;2968884,2201566;2968367,2202758;2996738,2152823;3012504,2039699;2978646,2132205;2907425,2277787;2896996,2294274;2896930,2294410;2872558,2336190;2848187,2381452;2820334,2416269;2797123,2455727;2660178,2610080;2614916,2648379;2610574,2651680;2608700,2653577;2589774,2669006;2574298,2686677;2517430,2729618;2508520,2735245;2484317,2754977;2480822,2757247;2475651,2762113;2430390,2792287;2385128,2820141;2379948,2822766;2349301,2842672;2339800,2847464;2330583,2853796;2299247,2871205;2269971,2882686;2204716,2915601;2051626,2972699;1944945,3000129;2031161,2983778;2047409,2980296;2099633,2961727;2132128,2951282;2184354,2924589;2243541,2903699;2281462,2888828;2298087,2879328;2313173,2874687;2334064,2863080;2339553,2859266;2353794,2845673;2385128,2827104;2420776,2809629;2433871,2801571;2479133,2771396;2498862,2752827;2520913,2738901;2577779,2695961;2618399,2657662;2663659,2619365;2800604,2465011;2819451,2432972;2820334,2430194;2850508,2383772;2859793,2369845;2872138,2352723;2876040,2345474;2900411,2303694;2947995,2205047;2994416,2099437;3008053,2056496;3139484,1936960;3136003,1939281;3136003,1939281;3150447,1868179;3150030,1870232;3153411,1874290;3163857,1885896;3170820,1881254;3170995,1880363;3166178,1883575;3154572,1873129;3140102,1736344;3139292,1736389;3137824,1736470;3138324,1741987;3137165,1771002;3132522,1788410;3104669,1832511;3097706,1870809;3090743,1883575;3079137,1939281;3066370,1983382;3052444,2026323;3044321,2059979;3035036,2094795;3042441,2083277;3048963,2058817;3054765,2024001;3068692,1981061;3081458,1936960;3093064,1881254;3100027,1868487;3106990,1830189;3134843,1786088;3116275,1875450;3102348,1949726;3071013,2044891;3064813,2054533;3062163,2068973;3053605,2093635;3021110,2164428;3006022,2201566;2996738,2221296;2985132,2242186;2953798,2297892;2920141,2352438;2877202,2425553;2829619,2497507;2798284,2538126;2764628,2577585;2753022,2593832;2740257,2610080;2720527,2626328;2688259,2662055;2689192,2665787;2655536,2700603;2619559,2726135;2590546,2749346;2563060,2769432;2567335,2769076;2597509,2747025;2626523,2723814;2662500,2698282;2696156,2663466;2694995,2658823;2727490,2622847;2747220,2606599;2759986,2590351;2771591,2574104;2805248,2534645;2836582,2494025;2884165,2422071;2927105,2348957;2960761,2294410;2992095,2238704;3003701,2217814;3012985,2198085;3028073,2160947;3060568,2090153;3073334,2042571;3104669,1947406;3118596,1873130;3137165,1783767;3141351,1768070;3138324,1767520;3139484,1738506;3165016,1711813;3151502,1768123;3151503,1768123;3165018,1711814;3175462,1700208;3168499,1715295;3168499,1715295;3166903,1746920;3166178,1776804;3154572,1812515;3154572,1816594;3168499,1776804;3170820,1715294;3176231,1703572;3125558,1650303;3117952,1668280;3115114,1694405;3111452,1682200;3110113,1683923;3113954,1696727;3111632,1715295;3116275,1730382;3119873,1730182;3117435,1722257;3119756,1703689;3125558,1650303;3223045,1618969;3225366,1620129;3224205,1668872;3225366,1702529;3221884,1764037;3218403,1798854;3207957,1849918;3204476,1892859;3187068,1971777;3170820,2040249;3141807,2053015;3144128,2046052;3148770,1997309;3166178,1946245;3180104,1938121;3180104,1938120;3195192,1849918;3203315,1808138;3210278,1765199;3216082,1724579;3218403,1686281;3219563,1653786;3221884,1636377;3223045,1618969;163453,1080860;164030,1081149;164085,1080987;233472,914515;207940,962097;187050,979506;187000,980617;184980,1025046;185037,1024940;187050,980666;207940,963257;233472,915675;234342,916255;234777,915385;247397,813546;231150,825152;206779,876216;212354,880677;212536,879893;207940,876216;232311,825152;246698,814875;336760,747395;335294,748569;329072,772492;325155,784533;218384,979506;203296,1027088;189370,1075831;159196,1177959;139467,1247592;130182,1299818;125540,1326510;122058,1353203;111614,1425157;108131,1469258;113935,1515681;116654,1490386;116256,1482024;120898,1433281;131342,1361327;139626,1351385;151656,1270881;151072,1256877;162538,1224009;169360,1196411;167320,1201170;160357,1198849;142948,1248754;144109,1276607;135985,1329992;134825,1339277;123219,1353203;126700,1326510;131342,1299818;140627,1247592;160357,1177959;190531,1075831;204458,1027088;219544,979506;326315,784533;336760,747395;357651,631340;357650,631340;363452,635982;363452,635981;566773,466109;566550,466287;565874,467051;556393,476986;553997,480473;552432,482241;545659,492074;474866,575634;455136,598845;435407,623216;348204,719599;436567,622056;456296,597684;476026,574472;546819,490913;553997,480473;565874,467051;596233,386082;586217,389571;578767,392337;576994,394586;564228,406192;531732,427082;509682,451454;488793,475825;474866,488592;474392,487999;461229,503824;438888,531533;402912,570991;408714,577954;408825,577856;404072,572151;440048,532693;476026,488592;489953,475826;510842,451454;532892,427083;565388,406193;578154,394588;592081,389365;596477,388001;2277197,176404;2336385,203096;2361917,223986;2305051,196133;2277197,176404;2084546,91683;2130968,102127;2195959,134623;2084546,91683;1385897,83995;1361525,87041;1309300,94004;1258236,105610;1236186,112573;1210654,119536;1154784,130512;1144502,134624;1073709,158995;1004076,186848;955333,208899;922838,221665;842759,258802;804462,283175;767324,307546;708136,351647;652429,395748;599115,442257;603686,447973;615002,440212;624632,433033;659393,402711;715099,358610;774286,314509;811424,290137;849723,265766;929800,228628;961135,212380;1009878,190329;1079511,162476;1150304,138105;1180042,132264;1194407,127355;1389935,85173;1800936,59043;1825743,61509;1859400,73114;1833868,69633;1780483,59188;1800936,59043;1935996,49903;1983578,53384;2041605,76595;1969651,63830;1935996,49903;1547793,49613;1413749,56866;1320905,69632;1276805,81237;1238506,95164;1185121,102127;983185,179885;910071,212380;888020,220504;868291,230949;831154,250678;773126,280852;729026,315669;601365,415476;574687,438675;548587,462506;549140,463060;348366,698651;307746,754357;289177,788014;270608,819348;235792,884339;197920,944018;197494,945849;184728,980666;175443,996913;173122,999234;162823,1033471;160357,1053781;158036,1082794;141788,1130377;126700,1177959;110453,1247592;101168,1311423;95366,1375253;103489,1331152;104242,1327513;105810,1310262;115095,1246433;118002,1247402;118254,1246324;115096,1245271;131344,1175638;146430,1128055;162604,1080691;161518,1080473;163839,1051460;176604,996913;185889,980666;186201,979818;198655,945849;236953,885500;271769,820509;290338,789175;308907,755519;349527,699812;550301,464221;603686,415478;731347,315670;775448,280854;833475,250679;870612,230949;890342,220505;912392,212380;985507,179885;1187443,102129;1240828,95165;1279126,81239;1323226,69633;1416070,56866;1550114,50048;1657854,53663;1710850,0;1765395,3481;1821101,9284;1858239,18569;1882611,30174;1912785,24371;1958046,34817;1985899,42940;1984739,44101;1983578,52224;1935996,48743;1919748,44101;1903501,40619;1872165,33655;1840831,26692;1808336,22050;1772359,22050;1743345,22050;1698084,22050;1695958,21371;1676033,31334;1682997,42940;1752629,56866;1721642,57407;1722165,57448;1754951,56866;1782804,60349;1836189,70793;1861721,74275;1904662,83560;1948763,92844;1991702,103288;2034643,116055;2055533,121857;2076423,128821;2076692,129067;2091673,131650;2127976,145140;2133047,152824;2134451,153193;2166946,165958;2194799,177564;2222652,190330;2243542,201936;2257469,208899;2272555,217023;2323619,246037;2388610,287817;2422267,311028;2423240,311724;2440441,322173;3095385,1553978;3094894,1563690;3108150,1565584;3120916,1574868;3126719,1606202;3148769,1643340;3158054,1644184;3158054,1635217;3167489,1609010;3167338,1603882;3176622,1572547;3189389,1572547;3209117,1559781;3211438,1610846;3205636,1635217;3198673,1658428;3195191,1696727;3194031,1716455;3191710,1736185;3186760,1739485;3187068,1740826;3191808,1737666;3194031,1718776;3195191,1699048;3198673,1660749;3205636,1637538;3211438,1613167;3220723,1620130;3219563,1637538;3217242,1654947;3216081,1687442;3213760,1725740;3207957,1766360;3200994,1809299;3192870,1851079;3177783,1939281;3163857,1947406;3146448,1998470;3141806,2047213;3139484,2054176;3119756,2107562;3113952,2112204;3089581,2169071;3115114,2112204;3120916,2107562;3083778,2213171;3064049,2223617;3059958,2231801;3060568,2232900;3065211,2223616;3084939,2213171;3071013,2252630;3045481,2299052;3032715,2322263;3018789,2345474;3008343,2362882;2993257,2396539;2977009,2429034;2951477,2463851;2925945,2496346;2927008,2494155;2898090,2533484;2835421,2601957;2823082,2620940;2835421,2603117;2898090,2534644;2850508,2606598;2825991,2632275;2806309,2646744;2805246,2648379;2792942,2657845;2792481,2661144;2737935,2716851;2679907,2770236;2677223,2772183;2657857,2796928;2611435,2831745;2568047,2864285;2567893,2864474;2611435,2832906;2657857,2798090;2619559,2836387;2588369,2856697;2566794,2865810;2566173,2866563;2542962,2881649;2534215,2885703;2512209,2903555;2490738,2918787;2458243,2939677;2447799,2940838;2436188,2945998;2434384,2947368;2448959,2941998;2459404,2940838;2417624,2972172;2390931,2986100;2364239,2998866;2345385,3001694;2342188,3003508;2253986,3041805;2249489,3042828;2222652,3060374;2237739,3065016;2182032,3089389;2186675,3073141;2168106,3080104;2150698,3085906;2114721,3097512;2109914,3091743;2092670,3095191;2071780,3099833;2028840,3110279;2027424,3110936;2068299,3100993;2089189,3096351;2106596,3092870;2113559,3098672;2149537,3087066;2166945,3081264;2185513,3074301;2180871,3090549;2132128,3113760;2129739,3113091;2096152,3126525;2068299,3134650;2026519,3145094;2009256,3143644;1973150,3150669;1971973,3153218;1875648,3171787;1853597,3165984;1835028,3165984;1802532,3176429;1773519,3178750;1744505,3179910;1741353,3178560;1714912,3183248;1682997,3177589;1684158,3176429;1689960,3168305;1663268,3164824;1676033,3157861;1714332,3156699;1751470,3155539;1804854,3156699;1841991,3153218;1911624,3138131;1958046,3127686;1992862,3126525;1995285,3125400;1961528,3126526;1915106,3136971;1845473,3152058;1808336,3155539;1754951,3154379;1717813,3155539;1679514,3156701;1680675,3152058;1688799,3140453;2046248,3081264;2288803,2989581;2352632,2955925;2388610,2937356;2425748,2917627;2495381,2875847;2551087,2832906;2655536,2751667;2684549,2728456;2712403,2704085;2754182,2665787;2771591,2636773;2796597,2613851;2796798,2612411;2772752,2634452;2755343,2663466;2713564,2701764;2685711,2726135;2656697,2749346;2552248,2830585;2496542,2873526;2426909,2915306;2389771,2935035;2353794,2953603;2289964,2987260;2047409,3078943;1689960,3138132;1663268,3138132;1659786,3128847;1631932,3127686;1606400,3138132;1532125,3139292;1477580,3136971;1450887,3134650;1424195,3130007;1440273,3112857;1436960,3113760;1377053,3102666;1374291,3103315;1259397,3082425;1214135,3073141;1174676,3066178;1127094,3044126;1067906,3022077;1006397,2997704;1016842,2989581;1059783,2997704;1078351,3013952;1142181,3032521;1268681,3065016;1300015,3070820;1333672,3076622;1370810,3084746;1411735,3093596;1414909,3092870;1453208,3098673;1454368,3096352;1510074,3098673;1519359,3099833;1605239,3099833;1667909,3102154;1742184,3096352;1751468,3096352;1754951,3105636;1828064,3096352;1876808,3084746;1904661,3080104;1922070,3077783;1960367,3068499;1991702,3061535;2023037,3053411;2080513,3043464;2088029,3040645;2027680,3051090;1996345,3059214;1965010,3066178;1926712,3075462;1909304,3077783;1881451,3082425;1806015,3089389;1754951,3094031;1745666,3094031;1671391,3099833;1608721,3097512;1522841,3097512;1513556,3096352;1477580,3081264;1457850,3094031;1457800,3094131;1474098,3083585;1510075,3098672;1454369,3096351;1454808,3096067;1418391,3090549;1375452,3081264;1338314,3073141;1304658,3067338;1273323,3061535;1146823,3029040;1082994,3010471;1064425,2994223;1021484,2986099;957654,2953603;939085,2954765;872934,2921108;861328,2900218;863649,2899058;904269,2921108;944888,2943159;956493,2936196;908911,2904860;869453,2887453;814906,2856117;768484,2825943;695370,2794608;667517,2771397;673319,2769076;701172,2777200;643145,2716851;610650,2690159;580475,2663466;542178,2632131;486472,2570621;482649,2558676;471384,2547410;433086,2505630;428444,2484741;413356,2463851;411559,2461032;393626,2448763;358810,2398860;339081,2352438;336760,2352438;310068,2301373;284536,2250309;257843,2191122;233472,2130773;257843,2171392;282215,2222456;290338,2250309;293695,2255233;289563,2233747;278785,2214188;261242,2174737;240434,2140056;214902,2070423;193030,1999048;185845,1978233;154561,1853359;140726,1762707;140627,1765199;141788,1783767;147590,1826708;154553,1870809;142948,1832511;134825,1783767;125540,1783767;119737,1739666;111614,1711813;104650,1685121;84920,1664231;79118,1664231;73315,1635217;70994,1598079;75636,1545855;77957,1527286;81910,1514550;79988,1485506;82599,1442565;87242,1433862;87242,1428639;77957,1446047;69834,1434442;54746,1413552;51990,1397014;51265,1398464;46623,1444886;43141,1491308;39660,1527286;39660,1601560;40820,1639859;43141,1678157;32696,1714134;30375,1714134;23412,1644501;23412,1572547;29214,1516840;39655,1527280;30375,1515681;28054,1473901;30375,1410070;31535,1392662;35017,1363648;48944,1311423;55883,1276730;53586,1268482;45462,1314904;31535,1367130;28054,1396143;26893,1413552;24572,1477382;26893,1519162;21091,1574868;21091,1646822;28054,1716455;30375,1716455;45462,1782607;53586,1837153;70994,1892859;98412,2012650;100805,2035608;105812,2035608;131344,2097116;140628,2128452;123219,2101759;104650,2059979;103490,2071584;93393,2040285;86082,2041410;77957,2014718;50104,1950887;32696,1894020;31535,1846437;23412,1790731;17609,1735024;4843,1694405;12966,1478543;21091,1422836;14128,1392662;28054,1309102;31535,1289372;40820,1222060;65192,1173317;59388,1239469;65189,1228131;68673,1201025;69834,1170996;80278,1132697;96526,1074670;116256,1015482;117734,1013819;126701,966739;139467,933082;154555,905229;184729,847202;209100,794977;243916,727665;269448,698651;290338,658032;307747,632500;326316,623216;330958,616252;349527,579115;385503,537335;386483,554797;383858,562137;421480,523408;440048,499037;464420,475826;466520,478159;465582,476986;495756,446812;525930,418959;558426,384142;603686,350485;652429,314509;681573,294177;701172,276210;735989,255320;773126,235591;778043,233063;790680,220650;811425,205417;834201,193812;850314,190103;853204,188008;1168873,60347;1180584,57801;1212974,46421;1235315,41924;1246964,41825;1251272,40619;1515878,5802;1591023,5512;1671391,6962;1672887,8084;1712011,3481;1747987,9283;1783965,16247;1802526,20466;1782804,15087;1746826,8123;1710850,2321;17108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0" o:spid="_x0000_s1034" style="position:absolute;left:44386;top:29718;width:6871;height:678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65055;top:28098;width:11348;height:11208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6448f"/>
                <v:stroke joinstyle="miter"/>
                <v:formulas/>
                <v:path arrowok="t" o:connecttype="custom" o:connectlocs="616930,1114697;611626,1117555;611944,1117691;661025,1085683;643878,1089769;618158,1093038;616934,1089769;634897,1088134;661025,1085683;705626,1081405;704578,1081701;705115,1081597;385661,1075263;403828,1079962;411585,1080371;433222,1090995;443020,1093038;443633,1093242;445878,1090995;454451,1093447;463024,1095490;479917,1099422;480170,1099167;499766,1102436;509156,1104071;518546,1104888;537733,1105705;563861,1105296;564995,1105296;567536,1103866;573251,1102027;579069,1101925;583049,1102436;584121,1105296;593255,1105296;590397,1109382;588764,1111426;583457,1113877;573659,1113877;561004,1113060;533651,1112243;513238,1110608;495275,1108157;477313,1105296;449960,1101210;428731,1094264;428977,1094085;416484,1090178;405461,1085274;392805,1081188;379741,1076693;385661,1075263;625977,1066503;619739,1067455;576602,1069636;590806,1071381;594480,1070564;619791,1067704;623957,1066893;664734,1060582;643548,1063819;650818,1064026;661280,1062085;742071,1059637;675623,1077348;709249,1069849;316055,1051359;363003,1071381;379741,1076693;392397,1081188;405053,1085274;416075,1090177;413626,1092221;407094,1090995;383824,1082414;372393,1077919;360962,1073016;345857,1067704;332793,1061983;322587,1056671;316055,1051359;335243,1041144;357696,1052585;354839,1054220;328711,1041553;335243,1041144;252368,1013359;280129,1028886;285844,1035424;272780,1028477;262982,1022348;252368,1013359;301048,1002874;301052,1002990;302431,1004660;302582,1003960;897250,976051;895767,976175;871272,993745;847185,1006821;830039,1017036;820649,1021122;810851,1025208;799012,1031338;790031,1036649;776967,1041962;763495,1046865;759820,1050542;754105,1052585;739816,1055037;721445,1060758;704707,1066069;686336,1071382;663474,1077102;631222,1082414;630406,1083640;614899,1087520;615301,1087726;632521,1083417;632855,1082414;665107,1077102;687969,1071382;706340,1066069;723078,1060758;741449,1055037;755738,1052585;746065,1058394;746348,1058306;756555,1052177;762270,1050134;762651,1050028;765128,1047273;778600,1042370;791664,1037058;800645,1031746;812484,1025617;822282,1021531;829001,1018607;832489,1016219;849635,1006004;873722,992928;197185,970401;198735,971731;199264,972001;899990,959734;899850,959830;899850,959947;900498,960040;900666,959830;908810,953634;906399,955301;905973,955744;907626,954685;163851,933053;179270,951223;167044,936539;937715,933041;937678,933054;937408,934905;930876,942260;923119,950841;923587,950733;930876,942668;937408,935313;937715,933041;203754,923839;204562,924825;204603,924690;143366,914474;153980,921421;154502,922035;159338,923106;170310,933270;185415,945529;191947,954518;195621,959013;211135,972089;206644,975766;192197,959699;191539,959830;205211,975035;206644,975766;211135,972089;249919,1002734;242162,1005186;245020,1007229;233589,1007638;226240,1002734;219300,997423;202154,983121;186232,968820;171535,954518;164595,947572;158063,940217;160512,936948;168677,944303;177659,951249;188681,963099;189618,963903;177659,951249;169085,944303;160920,936948;151939,925915;143366,914474;1042736,849505;1042529,849594;1038071,860305;1038450,798314;1027631,813955;1022324,823762;1017017,832752;1004361,849505;993339,866258;983541,879742;982724,880242;982055,881233;983132,880559;992930,867075;1003953,850322;1016608,833569;1021916,824580;1027223,814773;1038246,798837;1080704,792708;1075396,808644;1066007,825805;1056617,843376;1048044,854408;1053759,842967;1058658,831526;1062332,825397;1067231,817225;1071722,809052;1080704,792708;1054279,757682;1044369,775137;1044187,775557;1054167,757976;1059713,718147;1047803,750716;1022750,801974;1019082,807778;1019058,807826;1010485,822536;1001912,838473;992114,850731;983949,864624;935775,918969;919853,932453;918326,933616;917667,934283;911009,939716;905565,945937;885561,961056;882426,963038;873912,969985;872683,970784;870864,972497;854942,983121;839020,992928;837198,993852;826418,1000861;823076,1002548;819833,1004778;808810,1010907;798511,1014950;775557,1026538;721704,1046641;684177,1056299;714505,1050542;720220,1049316;738591,1042778;750022,1039101;768394,1029703;789214,1022348;802554,1017112;808402,1013767;813709,1012133;821057,1008046;822988,1006703;827998,1001917;839020,995380;851561,989227;856167,986390;872089,975766;879029,969228;886786,964325;906790,949206;921078,935722;937000,922238;985173,867892;991803,856612;992114,855634;1002728,839289;1005994,834386;1010337,828357;1011710,825805;1020283,811095;1037021,776363;1053351,739180;1058148,724061;1104382,681974;1103157,682791;1103157,682791;1108238,657757;1108091,658480;1109281,659909;1112955,663995;1115405,662360;1115466,662047;1113772,663178;1109689,659500;1104599,611340;1104314,611356;1103797,611384;1103974,613327;1103566,623542;1101933,629671;1092135,645199;1089685,658683;1087236,663178;1083153,682791;1078662,698318;1073763,713437;1070906,725287;1067640,737545;1070244,733490;1072539,724878;1074580,712620;1079479,697501;1083970,681974;1088052,662360;1090502,657865;1092951,644381;1102749,628854;1096217,660317;1091318,686468;1080295,719975;1078115,723370;1077183,728454;1074172,737137;1062741,762062;1057433,775137;1054167,782084;1050085,789439;1039062,809052;1027223,828257;1012118,854000;995380,879334;984357,893635;972518,907528;968435,913248;963945,918969;957004,924690;945653,937268;945981,938582;934142,950841;921486,959830;911280,968002;901612,975074;903116,974949;913730,967185;923936,959013;936592,950024;948431,937765;948023,936131;959454,923464;966394,917743;970885,912023;974967,906302;986807,892409;997829,878108;1014567,852774;1029672,827031;1041512,807826;1052534,788213;1056617,780858;1059883,773912;1065190,760836;1076621,735911;1081112,719158;1092135,685652;1097034,659500;1103566,628037;1105038,622510;1103974,622316;1104382,612101;1113363,602703;1108609,622529;1108610,622529;1113364,602703;1117038,598617;1114588,603929;1114027,615063;1113772,625585;1109689,638159;1109689,639595;1114588,625585;1115405,603929;1117308,599801;1099483,581046;1096808,587375;1095809,596574;1094521,592277;1094050,592883;1095401,597391;1094584,603929;1096217,609241;1097483,609170;1096625,606380;1097442,599843;1099483,581046;1133776,570014;1134592,570422;1134184,587584;1134592,599434;1133367,621090;1132143,633349;1128468,651328;1127244,666447;1121120,694232;1115405,718340;1105199,722835;1106015,720383;1107648,703222;1113772,685243;1118671,682383;1118671,682382;1123978,651328;1126835,636618;1129285,621499;1131326,607198;1132143,593714;1132551,582272;1133367,576143;1133776,570014;57498,380554;57701,380656;57720,380599;82129,321987;73147,338739;65799,344869;65781,345260;65071,360903;65091,360865;65799,345277;73147,339148;82129,322395;82435,322599;82588,322293;87027,286437;81312,290523;72739,308502;74700,310073;74764,309797;73147,308502;81720,290523;86781,286905;118463,263146;117947,263559;115758,271983;114380,276222;76821,344869;71514,361622;66615,378783;56000,414741;49060,439258;45795,457646;44162,467044;42937,476442;39263,501776;38038,517303;40079,533648;41036,524742;40896,521798;42529,504636;46203,479302;49117,475802;53348,447458;53143,442527;57176,430954;59576,421238;58858,422914;56409,422096;50285,439667;50693,449474;47836,468270;47428,471539;43345,476442;44570,467044;46203,457646;49469,439258;56409,414741;67023,378783;71922,361622;77229,344869;114788,276222;118463,263146;125812,222285;125811,222285;127852,223920;127852,223919;199375,164110;199296,164173;199058,164442;195724,167939;194881,169167;194330,169790;191947,173252;167044,202672;160104,210844;153164,219425;122475,253374;153572,219016;160512,210435;167452,202263;192355,172843;194881,169167;199058,164442;209738,135933;206214,137162;203594,138136;202970,138928;198479,143014;187048,150369;179292,158950;171943,167531;167044,172026;166878,171817;162247,177389;154389,187144;141733,201037;143774,203489;143813,203454;142141,201446;154797,187553;167452,172026;172351,167531;179700,158950;187456,150369;198887,143014;203378,138928;208277,137090;209824,136609;801054,62109;821874,71507;830855,78862;810851,69055;801054,62109;733284,32280;749614,35957;772476,47399;733284,32280;487519,29573;478946,30646;460575,33097;442612,37184;434855,39635;425874,42087;406220,45951;402603,47399;377700,55980;353206,65786;336059,73550;324628,78045;296459,91120;282987,99701;269923,108282;249102,123809;229506,139337;210752,155712;212360,157724;216340,154992;219728,152464;231956,141788;251552,126261;272372,110734;285436,102153;298908,93572;327077,80496;338100,74776;355247,67012;379741,57205;404644,48625;415105,46568;420159,44840;488940,29988;633519,20788;642245,21656;654084,25742;645103,24517;626323,20839;633519,20788;681029,17570;697767,18796;718179,26968;692868,22473;681029,17570;544470,17468;497317,20022;464657,24516;449144,28602;435671,33506;416892,35957;345857,63335;320137,74776;312380,77636;305440,81314;292376,88260;271964,98884;256451,111142;211543,146283;202158,154451;192977,162841;193172,163036;122545,245984;108256,265598;101724,277448;95192,288480;82945,311362;69622,332375;69473,333019;64982,345277;61716,350998;60899,351815;57276,363869;56409,371020;55592,381235;49877,397988;44570,414741;38854,439258;35588,461732;33547,484205;36405,468678;36669,467397;37221,461323;40487,438850;41510,439191;41598,438811;40487,438441;46203,413924;51510,397171;57199,380495;56817,380418;57634,370203;62124,350998;65390,345277;65500,344979;69881,333019;83353,311771;95601,288889;102133,277856;108665,266006;122954,246393;193580,163445;212360,146283;257267,111143;272780,98884;293193,88260;306257,81314;313197,77636;320954,74776;346674,63335;417709,35958;436488,33506;449960,28603;465474,24517;498133,20022;545286,17621;583186,18894;601828,0;621016,1226;640612,3269;653676,6538;662249,10624;672864,8581;688785,12258;698583,15118;698175,15527;697767,18387;681029,17162;675313,15527;669598,14301;658575,11850;647552,9398;636121,7763;623466,7763;613259,7763;597338,7763;596590,7524;589581,11032;592030,15118;616525,20022;605625,20212;605809,20226;617342,20022;627140,21248;645919,24925;654901,26151;670006,29420;685520,32689;700624,36366;715730,40861;723078,42904;730427,45356;730522,45442;735791,46352;748562,51102;750345,53807;750839,53937;762270,58431;772068,62517;781866,67012;789215,71099;794113,73550;799421,76410;817383,86626;840245,101336;852085,109508;852428,109753;858478,113432;1088869,547132;1088696,550551;1093359,551218;1097850,554487;1099891,565519;1107648,578595;1110914,578892;1110914,575735;1114233,566507;1114180,564702;1117446,553670;1121937,553670;1128877,549175;1129693,567154;1127652,575735;1125202,583907;1123978,597391;1123570,604337;1122753,611284;1121012,612446;1121120,612918;1122788,611805;1123570,605155;1123978,598208;1125202,584724;1127652,576552;1129693,567971;1132959,570423;1132551,576552;1131734,582681;1131326,594122;1130510,607606;1128468,621908;1126019,637026;1123161,651736;1117854,682791;1112955,685652;1106831,703630;1105198,720792;1104382,723244;1097442,742040;1095400,743674;1086827,763696;1095809,743674;1097850,742040;1084786,779224;1077846,782901;1076406,785783;1076621,786170;1078254,782901;1085194,779224;1080295,793116;1071314,809461;1066823,817633;1061924,825805;1058250,831934;1052943,843784;1047227,855225;1038246,867484;1029264,878925;1029639,878154;1019466,892001;997421,916109;993081,922793;997421,916517;1019466,892409;1002728,917743;994104,926784;987180,931878;986806,932453;982478,935786;982316,936948;963128,956561;942715,975357;941772,976043;934959,984755;918629,997014;903367,1008471;903312,1008537;918629,997423;934959,985164;921486,998648;910515,1005799;902925,1009007;902707,1009273;894542,1014584;891466,1016012;883724,1022297;876171,1027660;864740,1035015;861066,1035424;856982,1037240;856348,1037723;861474,1035832;865149,1035424;850452,1046456;841062,1051360;831672,1055854;825040,1056850;823915,1057489;792889,1070973;791307,1071333;781866,1077511;787173,1079145;767577,1087726;769210,1082006;762678,1084457;756555,1086500;743899,1090586;742208,1088555;736142,1089769;728793,1091403;713688,1095081;713190,1095313;727569,1091812;734917,1090177;741041,1088952;743490,1090995;756146,1086908;762270,1084866;768802,1082414;767169,1088134;750022,1096307;749182,1096071;737367,1100801;727569,1103662;712872,1107339;706799,1106829;694098,1109302;693684,1110200;659800,1116737;652043,1114694;645511,1114694;634080,1118372;623874,1119189;613667,1119597;612559,1119122;603257,1120772;592030,1118780;592439,1118372;594480,1115511;585090,1114286;589581,1111834;603053,1111425;616117,1111017;634896,1111425;647960,1110200;672455,1104887;688785,1101210;701033,1100801;701885,1100405;690010,1100802;673680,1104479;649185,1109791;636121,1111017;617342,1110608;604278,1111017;590806,1111426;591214,1109791;594071,1105705;719812,1084866;805136,1052585;827589,1040735;840245,1034198;853309,1027251;877804,1012541;897400,997423;934142,968820;944348,960647;954146,952067;968843,938582;974967,928367;983763,920297;983834,919790;975376,927550;969252,937765;954555,951250;944757,959830;934551,968002;897809,996605;878213,1011724;853718,1026434;840654,1033380;827998,1039918;805544,1051768;720220,1084048;594480,1104888;585090,1104888;583866,1101619;574068,1101210;565086,1104888;538958,1105296;519771,1104479;510381,1103662;500991,1102027;506648,1095989;505482,1096307;484408,1092401;483436,1092629;443020,1085274;427098,1082006;413218,1079554;396480,1071790;375659,1064027;354022,1055445;357696,1052585;372801,1055445;379333,1061166;401787,1067704;446286,1079145;457309,1081188;469148,1083231;482212,1086092;496608,1089207;497725,1088952;511197,1090995;511605,1090178;531201,1090995;534467,1091403;564678,1091403;586723,1092221;612851,1090178;616117,1090178;617342,1093447;643061,1090178;660208,1086092;670006,1084457;676130,1083640;689602,1080371;700624,1077919;711647,1075059;731866,1071557;734509,1070564;713280,1074242;702257,1077102;691235,1079554;677763,1082823;671639,1083640;661841,1085274;635305,1087726;617342,1089361;614076,1089361;587948,1091403;565903,1090586;535692,1090586;532426,1090178;519771,1084866;512830,1089361;512813,1089396;518546,1085683;531202,1090995;511606,1090177;511760,1090077;498950,1088134;483845,1084866;470781,1082006;458942,1079962;447919,1077919;403420,1066478;380966,1059940;374434,1054220;359329,1051359;336876,1039918;330344,1040327;307073,1028477;302991,1021122;303807,1020714;318096,1028477;332385,1036241;336467,1033789;319729,1022757;305849,1016628;286661,1005595;270331,994971;244612,983939;234814,975766;236855,974949;246653,977809;226240,956561;214809,947163;204195,937765;190723,926733;171127,905076;169782,900870;165819,896904;152347,882194;150714,874839;145407,867484;144775,866492;138467,862172;126219,844602;119279,828257;118463,828257;109073,810278;100092,792299;90702,771460;82129,750212;90702,764514;99275,782492;102133,792299;103314,794033;101860,786467;98069,779581;91898,765692;84578,753481;75596,728964;67902,703832;65375,696505;54370,652539;49503,620622;49469,621499;49877,628037;51918,643156;54368,658683;50285,645199;47428,628037;44162,628037;42120,612510;39263,602703;36813,593305;29873,585950;27832,585950;25790,575735;24974,562659;26607,544272;27423,537734;28814,533250;28138,523024;29056,507905;30689,504841;30689,503002;27423,509131;24566,505045;19258,497690;18289,491867;18034,492378;16401,508722;15176,525067;13951,537734;13951,563885;14359,577369;15176,590853;11502,603520;10685,603520;8236,579003;8236,553670;10277,534056;13949,537732;10685,533648;9869,518938;10685,496464;11093,490335;12318,480119;17217,461732;19658,449517;18850,446613;15992,462958;11093,481345;9869,491560;9460,497690;8644,520163;9460,534873;7419,554487;7419,579821;9869,604337;10685,604337;15992,627629;18850,646833;24974,666447;34619,708623;35460,716706;37222,716706;46203,738362;49469,749395;43345,739997;36813,725287;36405,729373;32853,718353;30281,718749;27423,709351;17625,686877;11502,666855;11093,650102;8236,630489;6194,610875;1704,596574;4561,520572;7419,500959;4970,490335;9869,460915;11093,453968;14359,430269;22933,413107;20891,436398;22932,432406;24157,422863;24566,412290;28240,398805;33955,378375;40896,357536;41415,356950;44570,340374;49060,328524;54368,318717;64982,298287;73555,279899;85803,256200;94784,245984;102133,231683;108257,222694;114789,219425;116422,216973;122954,203897;135609,189187;135954,195336;135030,197920;148265,184284;154797,175703;163370,167531;164109,168353;163778,167939;174393,157316;185007,147509;196438,135250;212360,123401;229506,110734;239758,103575;246653,97249;258900,89894;271964,82948;273693,82058;278139,77687;285436,72324;293448,68238;299116,66932;300133,66195;411176,21247;415297,20351;426690,16344;434549,14761;438647,14726;440162,14301;533243,2043;559677,1941;587948,2451;588474,2846;602237,1226;614892,3268;627548,5720;634078,7206;627140,5312;614484,2860;601828,817;60182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E24FD6" w:rsidRDefault="00E24FD6" w:rsidP="00E24FD6">
                      <w:pPr>
                        <w:jc w:val="center"/>
                      </w:pPr>
                    </w:p>
                  </w:txbxContent>
                </v:textbox>
              </v:shape>
              <v:shape id="手繪多邊形：圖案 10" o:spid="_x0000_s1036" style="position:absolute;left:54102;top:101155;width:27832;height:2747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9830f" focusposition="1" focussize="" focus="100%" type="gradientRadial"/>
                <v:stroke joinstyle="miter"/>
                <v:path arrowok="t" o:connecttype="custom" o:connectlocs="1513152,2732112;1500145,2739117;1500924,2739451;1621304,2660999;1579249,2671014;1516166,2679026;1513162,2671014;1557220,2667008;1621304,2660999;1730699,2650515;1728129,2651241;1729446,2650984;945916,2635461;990474,2646978;1009500,2647979;1062569,2674019;1086601,2679026;1088104,2679528;1093610,2674019;1114637,2680028;1135666,2685035;1177099,2694673;1177721,2694050;1225784,2702062;1248814,2706068;1271845,2708071;1318906,2710074;1382990,2709072;1385772,2709072;1392003,2705566;1406021,2701060;1420290,2700809;1430053,2702061;1432681,2709072;1455085,2709072;1448076,2719087;1444071,2724095;1431053,2730104;1407022,2730104;1375981,2728101;1308893,2726098;1258827,2722092;1214769,2716083;1170711,2709072;1103624,2699057;1051555,2682031;1052157,2681594;1021516,2672016;994480,2659998;963439,2649983;931397,2638966;945916,2635461;1535343,2613989;1520044,2616324;1414240,2621668;1449077,2625946;1458089,2623943;1520171,2616933;1530387,2614946;1630403,2599478;1578440,2607410;1596271,2607919;1621930,2603162;1820087,2597162;1657110,2640572;1739585,2622191;775192,2576873;890343,2625946;931397,2638966;962437,2649982;993479,2659997;1020514,2672015;1014506,2677023;998485,2674018;941410,2652987;913374,2641970;885337,2629952;848287,2616933;816245,2602912;791213,2589892;775192,2576873;822254,2551836;877326,2579878;870317,2583884;806233,2552837;822254,2551836;618987,2483733;687076,2521791;701095,2537815;669052,2520789;645021,2505767;618987,2483733;738385,2458035;738394,2458320;741776,2462414;742148,2460698;2200697,2392293;2197060,2392596;2136982,2435661;2077903,2467709;2035848,2492746;2012818,2502761;1988787,2512777;1959748,2527800;1937719,2540819;1905677,2553839;1872634,2565857;1863622,2574870;1849603,2579878;1814558,2585887;1769498,2599908;1728445,2612927;1683385,2625947;1627311,2639968;1548208,2652987;1546205,2655992;1508172,2665503;1509157,2666007;1551394,2655446;1552213,2652987;1631318,2639968;1687391,2625947;1732450,2612927;1773504,2599908;1818563,2585887;1853610,2579878;1829885,2594116;1830579,2593899;1855612,2578876;1869631,2573869;1870564,2573610;1876639,2566858;1909683,2554840;1941725,2541821;1963754,2528801;1992792,2513779;2016824,2503764;2033303,2496598;2041857,2490743;2083912,2465706;2142989,2433658;483638,2378443;487440,2381705;488738,2382366;2207417,2352299;2207074,2352536;2207074,2352822;2208665,2353049;2209076,2352536;2229050,2337350;2223138,2341434;2222093,2342521;2226146,2339926;401879,2286904;439697,2331439;409711,2295449;2299946,2286875;2299857,2286906;2299195,2291444;2283174,2309471;2264148,2330503;2265295,2330239;2283174,2310472;2299195,2292445;2299946,2286875;499750,2264322;501732,2266737;501832,2266406;351636,2241368;377670,2258394;378948,2259900;390812,2262525;417722,2287437;454771,2317482;470792,2339516;479803,2350533;517853,2382581;506839,2391594;471404,2352213;469791,2352536;503325,2389802;506839,2391594;517854,2382581;612979,2457693;593954,2463702;600963,2468710;572926,2469711;554902,2457693;537881,2444674;495825,2409621;456773,2374569;420726,2339516;403704,2322491;387683,2304463;393691,2296451;413717,2314478;435746,2331504;462781,2360548;465079,2362519;435746,2331504;414718,2314478;394692,2296451;372663,2269410;351636,2241368;2557534,2082129;2557026,2082347;2546090,2108599;2547022,1956661;2520486,1994998;2507468,2019034;2494452,2041067;2463410,2082129;2436375,2123190;2412344,2156241;2410340,2157466;2408700,2159895;2411342,2158244;2435374,2125194;2462410,2084132;2493450,2043071;2506468,2021038;2519484,1997002;2546520,1957943;2650657,1942920;2637639,1981979;2614610,2024042;2591579,2067107;2570552,2094147;2584570,2066105;2596586,2038063;2605597,2023041;2617613,2003011;2628628,1982981;2650657,1942920;2585844,1857072;2561539,1899855;2561093,1900884;2585571,1857792;2599174,1760171;2569962,1839999;2508512,1965631;2499516,1979858;2499458,1979976;2478430,2016030;2457403,2055089;2433371,2085134;2413345,2119185;2295189,2252385;2256138,2285435;2252391,2288285;2250775,2289921;2234445,2303235;2221092,2318484;2172027,2355541;2164339,2360398;2143457,2377425;2140442,2379383;2135980,2383583;2096929,2409622;2057877,2433658;2053407,2435924;2026966,2453102;2018769,2457237;2010816,2462701;1983780,2477724;1958519,2487633;1902219,2516036;1770133,2565309;1678090,2588980;1752476,2574870;1766495,2571865;1811553,2555841;1839590,2546828;1884650,2523793;1935716,2505765;1968435,2492933;1982779,2484734;1995794,2480729;2013819,2470713;2018555,2467421;2030842,2455691;2057877,2439667;2088635,2424587;2099932,2417633;2138984,2391594;2156006,2375570;2175032,2363552;2224095,2326497;2259142,2293446;2298193,2260397;2416348,2127196;2432609,2099549;2433371,2097151;2459405,2057091;2467416,2045073;2478067,2030297;2481434,2024042;2502461,1987988;2543516,1902859;2583568,1811723;2595334,1774667;2708732,1671512;2705729,1673515;2705729,1673515;2718190,1612157;2717831,1613928;2720748,1617431;2729760,1627446;2735768,1623440;2735920,1622671;2731763,1625443;2721750,1616429;2709265,1498389;2708566,1498428;2707299,1498498;2707732,1503259;2706731,1528297;2702725,1543319;2678694,1581377;2672686,1614427;2666678,1625443;2656665,1673515;2645650,1711572;2633634,1748628;2626625,1777672;2618615,1807717;2625003,1797778;2630631,1776670;2635637,1746624;2647653,1709569;2658668,1671512;2668681,1623440;2674689,1612423;2680697,1579374;2704728,1541316;2688707,1618432;2676691,1682528;2649655,1764651;2644308,1772973;2642021,1785433;2634636,1806716;2606599,1867807;2593582,1899855;2585571,1916881;2575558,1934908;2548523,1982981;2519484,2030051;2482436,2093146;2441382,2155240;2414347,2190292;2385308,2224343;2375295,2238364;2364281,2252385;2347258,2266406;2319418,2297237;2320222,2300457;2291184,2330503;2260143,2352536;2235110,2372566;2211396,2389899;2215084,2389592;2241118,2370563;2266152,2350533;2297192,2328500;2326231,2298454;2325229,2294448;2353266,2263402;2370289,2249381;2381303,2235360;2391316,2221339;2420354,2187288;2447389,2152235;2488444,2090141;2525492,2027047;2554531,1979976;2581566,1931903;2591579,1913876;2599589,1896851;2612607,1864803;2640644,1803711;2651658,1762650;2678694,1680526;2690710,1616430;2706731,1539313;2710343,1525767;2707732,1525292;2708732,1500255;2730761,1477220;2719102,1525813;2719103,1525813;2730762,1477221;2739774,1467205;2733766,1480225;2732390,1507515;2731763,1533304;2721750,1564121;2721750,1567641;2733766,1533304;2735768,1480224;2740437,1470108;2696717,1424140;2690156,1439652;2687705,1462198;2684546,1451666;2683391,1453152;2686704,1464201;2684702,1480225;2688707,1493244;2691811,1493072;2689708,1486233;2691710,1470209;2696717,1424140;2780828,1397100;2782831,1398101;2781829,1440164;2782831,1469208;2779826,1522287;2776823,1552332;2767810,1596399;2764807,1633455;2749787,1701557;2735768,1760645;2710736,1771663;2712739,1765654;2716744,1723590;2731763,1679524;2743779,1672514;2743779,1672513;2756797,1596399;2763805,1560344;2769813,1523289;2774820,1488236;2776823,1455187;2777824,1427145;2779826,1412122;2780828,1397100;141026,932735;141525,932985;141572,932845;201438,789186;179410,830247;161386,845271;161343,846229;159600,884570;159650,884478;161386,846272;179410,831248;201438,790187;202189,790688;202564,789937;213453,702055;199435,712070;178408,756136;183218,759985;183375,759309;179410,756136;200437,712070;212850,703202;290555,644969;289290,645982;283922,666627;280542,677018;188421,845271;175403,886332;163387,928395;137353,1016527;120331,1076618;112321,1121686;108316,1144720;105311,1167755;96300,1229849;93295,1267906;98302,1307966;100649,1286138;100305,1278922;104310,1236859;113322,1174765;120469,1166187;130848,1096715;130345,1084630;140237,1056265;146123,1032451;144363,1036558;138355,1034555;123335,1077620;124337,1101656;117327,1147725;116326,1155737;106313,1167755;109316,1144720;113322,1121686;121332,1076618;138355,1016527;164389,928395;176405,886332;189422,845271;281543,677018;290555,644969;308580,544819;308579,544819;313585,548825;313585,548824;489009,402232;488817,402385;488232,403047;480054,411618;477987,414626;476636,416153;470792,424638;409712,496747;392689,516777;375667,537808;300397,621019;376668,536807;393690,515775;410713,495745;471793,423636;477987,414626;488232,403047;514427,333172;505785,336183;499358,338570;497828,340511;486813,350526;458776,368553;439752,389585;421728,410616;409712,421633;409304,421122;397947,434778;378671,458689;347631,492741;352637,498749;352732,498665;348631,493742;379672,459690;410713,421633;422729,410617;440752,389585;459777,368554;487814,350527;498829,340512;510845,336005;514637,334828;1964755,152229;2015822,175263;2037851,193290;1988787,169254;1964755,152229;1798537,79118;1838589,88131;1894663,116174;1798537,79118;1195746,72484;1174717,75112;1129658,81121;1085600,91136;1066575,97145;1044546,103155;996342,112626;987471,116175;926391,137206;866312,161242;824257,180271;796220,191287;727129,223335;694086,244367;662044,265398;610976,303456;562913,341513;516913,381649;520858,386581;530621,379883;538931,373688;568921,347522;616984,309465;668051,271407;700093,250375;733137,229344;802227,197296;829263,183275;871318,164246;931397,140210;992477,119179;1018135,114138;1030529,109902;1199229,73501;1553840,50951;1575243,53079;1604281,63094;1582253,60090;1536192,51076;1553840,50951;1670368,43064;1711422,46068;1761488,66098;1699406,55082;1670368,43064;1335428,42814;1219776,49073;1139671,60089;1101621,70104;1068577,82122;1022516,88131;848287,155233;785205,183275;766180,190285;749158,199299;717116,216324;667050,242363;629000,272408;518855,358538;495837,378557;473318,399123;473795,399600;300568,602905;265522,650977;249501,680022;233480,707062;203440,763146;170764,814647;170397,816226;159382,846272;151372,860293;149369,862296;140483,891840;138355,909367;136352,934404;122334,975466;109316,1016527;95298,1076618;87287,1131701;82281,1186783;89290,1148726;89940,1145586;91293,1130699;99303,1075617;101811,1076454;102029,1075523;99304,1074615;113323,1014524;126339,973462;140294,932589;139357,932401;141360,907364;152373,860293;160384,846272;160653,845540;171399,816226;204442,764148;234481,708064;250502,681024;266523,651979;301570,603907;474797,400602;520858,358539;631002,272409;669052,242364;719118,216325;751160,199299;768183,190286;787208,183275;850291,155233;1024520,88132;1070581,82123;1103624,70105;1141674,60090;1221779,49073;1337431,43189;1430389,46309;1476113,0;1523174,3004;1571238,8012;1603280,16024;1624308,26039;1650342,21031;1689393,30045;1713424,37055;1712424,38057;1711422,45067;1670368,42063;1656350,38057;1642331,35052;1615295,29043;1588260,23034;1560224,19028;1529183,19028;1504150,19028;1465099,19028;1463265,18442;1446074,27040;1452081,37055;1512160,49073;1485425,49540;1485876,49575;1514163,49073;1538195,52078;1584255,61091;1606284,64096;1643333,72108;1681383,80120;1718431,89133;1755481,100151;1773504,105158;1791528,111167;1791760,111379;1804686,113608;1836008,125250;1840383,131880;1841594,132199;1869631,143215;1893662,153230;1917694,164247;1935718,174262;1947733,180271;1960750,187281;2004808,212319;2060881,248373;2089920,268403;2090761,269004;2105601,278021;2670683,1341015;2670261,1349396;2681697,1351030;2692711,1359042;2697718,1386082;2716743,1418131;2724754,1418859;2724754,1411121;2732894,1388505;2732764,1384080;2740774,1357039;2751789,1357039;2768811,1346023;2770814,1390090;2765808,1411121;2759800,1431151;2756795,1464201;2755795,1481226;2753792,1498252;2749523,1501099;2749787,1502257;2753877,1499530;2755795,1483229;2756795,1466204;2759800,1433154;2765808,1413124;2770814,1392093;2778824,1398102;2777824,1413124;2775821,1428147;2774819,1456189;2772817,1489238;2767810,1524291;2761803,1561346;2754793,1597401;2741776,1673515;2729760,1680526;2714740,1724592;2710735,1766656;2708732,1772665;2691710,1818734;2686703,1822740;2665676,1871813;2687705,1822740;2692711,1818734;2660669,1909870;2643647,1918884;2640117,1925947;2640644,1926895;2644649,1918883;2661671,1909870;2649655,1943921;2627626,1983982;2616612,2004012;2604597,2024042;2595584,2039064;2582568,2068108;2568549,2096150;2546520,2126195;2524491,2154238;2525409,2152347;2500459,2186286;2446388,2245375;2435743,2261757;2446388,2246376;2500459,2187287;2459405,2249380;2438252,2271539;2421271,2284024;2420353,2285435;2409737,2293604;2409339,2296451;2362277,2344524;2312211,2390593;2309896,2392273;2293187,2413627;2253134,2443672;2215700,2471753;2215566,2471916;2253134,2444674;2293187,2414629;2260143,2447678;2233233,2465205;2214617,2473069;2214082,2473718;2194056,2486737;2186510,2490236;2167522,2505641;2148997,2518786;2120960,2536813;2111949,2537815;2101933,2542268;2100376,2543450;2112950,2538816;2121962,2537815;2085915,2564855;2062884,2576874;2039854,2587890;2023587,2590330;2020829,2591896;1944729,2624945;1940849,2625827;1917694,2640969;1930710,2644975;1882647,2666007;1886653,2651986;1870631,2657995;1855612,2663002;1824571,2673017;1820424,2668039;1805545,2671014;1787522,2675020;1750474,2684034;1749252,2684602;1784518,2676021;1802542,2672015;1817561,2669011;1823569,2674018;1854610,2664003;1869630,2658996;1885651,2652987;1881645,2667008;1839590,2687038;1837529,2686461;1808550,2698055;1784518,2705066;1748471,2714079;1733577,2712827;1702424,2718890;1701409,2721090;1618300,2737114;1599274,2732106;1583253,2732106;1555216,2741120;1530184,2743123;1505151,2744124;1502431,2742959;1479618,2747004;1452081,2742121;1453083,2741120;1458089,2734109;1435060,2731105;1446074,2725096;1479118,2724094;1511160,2723093;1557219,2724094;1589261,2721090;1649340,2708070;1689393,2699057;1719432,2698055;1721522,2697084;1692397,2698056;1652345,2707069;1592266,2720089;1560224,2723093;1514163,2722092;1482121,2723093;1449077,2724095;1450079,2720089;1457088,2710074;1765493,2658996;1974768,2579878;2029840,2550834;2060881,2534810;2092924,2517785;2153003,2481730;2201066,2444674;2291184,2374569;2316217,2354539;2340248,2333508;2376295,2300457;2391316,2275420;2412891,2255639;2413064,2254397;2392318,2273417;2377297,2298454;2341250,2331505;2317218,2352536;2292186,2372566;2202068,2442671;2154004,2479727;2093925,2515782;2061883,2532807;2030842,2548831;1975770,2577875;1766495,2656993;1458089,2708071;1435060,2708071;1432055,2700059;1408024,2699057;1385995,2708071;1321910,2709072;1274849,2707069;1251818,2705066;1228789,2701060;1242662,2686259;1239802,2687038;1188115,2677465;1185731,2678025;1086602,2659998;1047550,2651986;1013505,2645977;972452,2626948;921384,2607920;868315,2586888;877326,2579878;914375,2586888;930396,2600909;985468,2616933;1094612,2644975;1121647,2649983;1150686,2654990;1182728,2662001;1218038,2669638;1220777,2669011;1253821,2674019;1254822,2672016;1302885,2674019;1310895,2675020;1384993,2675020;1439064,2677023;1503148,2672016;1511159,2672016;1514163,2680028;1577245,2672016;1619301,2662001;1643332,2657995;1658353,2655992;1691395,2647980;1718431,2641971;1745466,2634960;1795057,2626376;1801541,2623944;1749473,2632957;1722437,2639968;1695402,2645977;1662358,2653989;1647339,2655992;1623307,2659998;1558221,2666007;1514163,2670013;1506153,2670013;1442068,2675020;1387997,2673017;1313900,2673017;1305889,2672016;1274849,2658996;1257826,2670013;1257783,2670100;1271845,2660999;1302886,2674018;1254823,2672015;1255201,2671770;1223781,2667008;1186733,2658996;1154691,2651986;1125652,2646978;1098617,2641971;989474,2613929;934402,2597905;918381,2583884;881331,2576873;826260,2548831;810239,2549833;753163,2520789;743150,2502761;745152,2501761;780199,2520789;815245,2539818;825258,2533809;784204,2506768;750160,2491745;703097,2464704;663045,2438665;599962,2411625;575931,2391595;580937,2389592;604968,2396602;554902,2344524;526866,2321490;500831,2298454;467788,2271414;419725,2218334;416428,2208026;406708,2198304;373665,2162250;369660,2144223;356642,2126195;355091,2123763;339619,2113175;309580,2070111;292558,2030051;290555,2030051;267525,1985985;245496,1941918;222466,1890842;201438,1838764;222466,1873816;243494,1917882;250502,1941918;253400,1946167;249834,1927625;240536,1910746;225400,1876704;207445,1846775;185416,1786685;166543,1725085;160346,1707129;133354,1599368;121417,1521139;121332,1523289;122334,1539313;127340,1576370;133348,1614427;123335,1581377;116326,1539313;108316,1539313;103308,1501256;96300,1477220;90292,1454186;73269,1436159;68263,1436159;63256,1411121;61253,1379072;65258,1334005;67261,1317981;70671,1306990;69014,1281927;71266,1244871;75272,1237360;75272,1232853;67261,1247876;60252,1237861;47235,1219834;44857,1205562;44231,1206813;40226,1246874;37222,1286934;34218,1317981;34218,1382076;35219,1415127;37222,1448176;28210,1479223;26208,1479223;20200,1419133;20200,1357039;25206,1308967;34214,1317976;26208,1307966;24205,1271912;26208,1216829;27208,1201806;30213,1176768;42229,1131701;48216,1101762;46234,1094645;39224,1134705;27208,1179773;24205,1204810;23203,1219834;21201,1274916;23203,1310970;18197,1359042;18197,1421136;24205,1481226;26208,1481226;39224,1538312;46234,1585383;61253,1633455;84909,1736829;86974,1756640;91294,1756640;113323,1809720;121333,1836761;106313,1813726;90292,1777672;89291,1787687;80579,1760677;74271,1761647;67261,1738613;43230,1683530;28210,1634457;27208,1593395;20200,1545322;15193,1497250;4179,1462198;11187,1275918;18197,1227846;12189,1201806;24205,1129698;27208,1112672;35219,1054585;56247,1012521;51240,1069608;56245,1059823;59251,1036432;60252,1010518;69264,977468;83282,927393;100305,876317;101580,874881;109317,834253;120331,805209;133349,781173;159383,731098;180410,686031;210450,627943;232479,602905;250502,567853;265523,545820;281544,537808;285549,531799;301570,499751;332610,463696;333456,478766;331191,485100;363651,451678;379672,430647;400700,410617;402512,412631;401702,411618;427736,385579;453770,361543;481807,331498;520858,302454;562913,271407;588058,253862;604968,238357;635008,220330;667050,203305;671292,201123;682195,190411;700094,177266;719745,167251;733647,164050;736140,162243;1008498,52077;1018604,49880;1046548,40059;1065824,36178;1075875,36093;1079592,35052;1307892,5007;1372727,4757;1442068,6008;1443359,6976;1477115,3004;1508155,8011;1539196,14020;1555211,17661;1538195,13019;1507153,7010;1476113,2003;14761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8" o:spid="_x0000_s1037" style="position:absolute;left:59912;top:106775;width:18224;height:17983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0303f"/>
                <v:stroke joinstyle="miter"/>
                <v:path arrowok="t" o:connecttype="custom" o:connectlocs="990816,1788567;982299,1793153;982809,1793372;1061634,1742013;1034096,1748570;992789,1753815;990823,1748570;1019672,1745947;1061634,1742013;1133265,1735150;1131584,1735625;1132446,1735457;619388,1725295;648565,1732835;661023,1733490;695773,1750537;711509,1753815;712493,1754143;716099,1750537;729868,1754471;743637,1757749;770767,1764058;771175,1763650;802647,1768895;817727,1771517;832807,1772828;863623,1774140;905586,1773484;907407,1773484;911487,1771189;920666,1768239;930009,1768075;936402,1768894;938123,1773484;952793,1773484;948204,1780040;945581,1783319;937057,1787252;921322,1787252;900996,1785941;857066,1784630;824283,1782007;795434,1778074;766585,1773484;722656,1766927;688561,1755782;688955,1755496;668891,1749226;651188,1741358;630863,1734802;609881,1727590;619388,1725295;1005346,1711238;995329,1712767;926048,1716265;948859,1719066;954761,1717755;995412,1713166;1002101,1711865;1067592,1701739;1033566,1706931;1045242,1707265;1062044,1704151;1191798,1700222;1085079,1728641;1139085,1716608;507598,1686940;582999,1719066;609881,1727590;630207,1734801;650533,1741357;668235,1749225;664301,1752504;653811,1750536;616438,1736768;598079,1729556;579721,1721689;555461,1713166;534480,1703987;518088,1695463;507598,1686940;538414,1670550;574475,1688908;569886,1691530;527924,1671205;538414,1670550;405314,1625967;449899,1650881;459079,1661371;438097,1650225;422361,1640391;405314,1625967;483496,1609144;483502,1609330;485717,1612010;485960,1610887;1441022,1566106;1438641,1566304;1399301,1594497;1360617,1615477;1333079,1631867;1317999,1638424;1302263,1644980;1283248,1654815;1268824,1663338;1247842,1671861;1226206,1679729;1220304,1685629;1211125,1688908;1188177,1692841;1158672,1702020;1131790,1710543;1102285,1719067;1065568,1728246;1013771,1736768;1012459,1738736;987554,1744962;988200,1745292;1015857,1738378;1016393,1736768;1068191,1728246;1104908,1719067;1134413,1710543;1161295,1702020;1190800,1692841;1213748,1688908;1198214,1698228;1198668,1698086;1215060,1688252;1224239,1684974;1224850,1684804;1228828,1680384;1250466,1672516;1271447,1663994;1285872,1655470;1304885,1645636;1320621,1639080;1331412,1634389;1337013,1630556;1364551,1614166;1403235,1593185;316688,1557039;319177,1559174;320026,1559607;1445422,1539924;1445198,1540079;1445198,1540266;1446240,1540415;1446509,1540079;1459587,1530137;1455716,1532811;1455032,1533523;1457687,1531824;263152,1497113;287913,1526266;268280,1502707;1506011,1497094;1505952,1497115;1505519,1500086;1495028,1511887;1482570,1525655;1483321,1525481;1495028,1512542;1505519,1500741;1506011,1497094;327237,1482331;328536,1483911;328601,1483694;230252,1467303;247299,1478449;248136,1479435;255905,1481154;273525,1497462;297785,1517131;308276,1531555;314176,1538768;339092,1559748;331880,1565648;308676,1539868;307620,1540079;307620,1540079;329579,1564475;331880,1565648;339092,1559748;401380,1608920;388923,1612854;393512,1616132;375154,1616787;363352,1608920;352206,1600397;324668,1577450;299096,1554503;275493,1531555;264347,1520410;253856,1508609;257790,1503363;270903,1515165;285328,1526310;303030,1545324;304535,1546615;285328,1526310;271559,1515165;258445,1503363;244021,1485661;230252,1467303;1674680,1363058;1674348,1363201;1667186,1380387;1667797,1280921;1650421,1306018;1641897,1321753;1633374,1336177;1613048,1363058;1595345,1389939;1579609,1411575;1578296,1412377;1577223,1413968;1578953,1412886;1594689,1391251;1612392,1364370;1632718,1337489;1641242,1323065;1649765,1307330;1667468,1281760;1720167,1278645;1714676,1290939;1702874,1314541;1714676,1290939;1720167,1278645;1735657,1271926;1727133,1297495;1712053,1325032;1696973,1353224;1683204,1370926;1692383,1352568;1700251,1334210;1706152,1324376;1714020,1311264;1721233,1298151;1735657,1271926;1693218,1215725;1677303,1243733;1677010,1244406;1693039,1216197;1701946,1152290;1682818,1204549;1642580,1286793;1636689,1296107;1636652,1296184;1622882,1319787;1609114,1345357;1593378,1365025;1580264,1387317;1502896,1474516;1477325,1496152;1474872,1498017;1473813,1499088;1463121,1507805;1454377,1517787;1422249,1542046;1417215,1545225;1403541,1556372;1401567,1557655;1398645,1560404;1373075,1577450;1347503,1593185;1344577,1594669;1327263,1605914;1321895,1608621;1316687,1612198;1298984,1622033;1282444,1628519;1245578,1647114;1159088,1679370;1098818,1694866;1147526,1685629;1156705,1683662;1186210,1673172;1204569,1667271;1234074,1652192;1267512,1640390;1288936,1631989;1298329,1626622;1306851,1624000;1318654,1617443;1321755,1615288;1329801,1607609;1347503,1597119;1367643,1587247;1375041,1582695;1400612,1565648;1411758,1555158;1424216,1547290;1456344,1523032;1479292,1501396;1504863,1479761;1582231,1392561;1592879,1374462;1593378,1372892;1610425,1346667;1615670,1338800;1622645,1329126;1624850,1325032;1638618,1301429;1665501,1245700;1691727,1186038;1699432,1161779;1773685,1094249;1771718,1095560;1771718,1095560;1779878,1055392;1779643,1056552;1781553,1058845;1787454,1065401;1791388,1062779;1791488,1062276;1788766,1064090;1782209,1058189;1774034,980915;1773576,980940;1772747,980986;1773030,984103;1772374,1000494;1769752,1010328;1754016,1035242;1750082,1056879;1746148,1064090;1739591,1095560;1732379,1120474;1724511,1144733;1719921,1163746;1714676,1183415;1718859,1176908;1722544,1163090;1725822,1143421;1733690,1119163;1740903,1094249;1747459,1062779;1751393,1055567;1755327,1033931;1771063,1009017;1760573,1059500;1752705,1101461;1735001,1155223;1731499,1160670;1730002,1168827;1725167,1182760;1706808,1222753;1698284,1243733;1693039,1254879;1686482,1266681;1668780,1298151;1649765,1328965;1625506,1370271;1598623,1410920;1580920,1433866;1561906,1456158;1555349,1465337;1548137,1474516;1536991,1483694;1518761,1503878;1519287,1505986;1500273,1525655;1479948,1540079;1463556,1553191;1448028,1564539;1450443,1564338;1467490,1551880;1483882,1538768;1504207,1524344;1523222,1504675;1522566,1502052;1540925,1481728;1552071,1472549;1559283,1463370;1565840,1454191;1584854,1431900;1602557,1408952;1629440,1368303;1653699,1326999;1672713,1296184;1690416,1264713;1696973,1252912;1702218,1241767;1710742,1220786;1729101,1180793;1736313,1153912;1754016,1100150;1761884,1058190;1772374,1007706;1774740,998838;1773030,998527;1773685,982136;1788110,967057;1780474,998868;1780475,998868;1788110,967057;1794011,960500;1790077,969024;1790077,969024;1789175,986889;1788766,1003772;1782209,1023946;1782209,1026251;1790077,1003772;1791388,969023;1794445,962401;1765817,932308;1761520,942463;1759916,957222;1757848,950328;1757091,951301;1759261,958534;1757950,969024;1760573,977547;1762605,977434;1761228,972957;1762539,962467;1765817,932308;1820894,914606;1822205,915261;1821549,942798;1822205,961812;1820238,996560;1818271,1016229;1812370,1045076;1810403,1069335;1800568,1113918;1791388,1152600;1774997,1159812;1776308,1155879;1778931,1128342;1788766,1099494;1796634,1094905;1796634,1094904;1805158,1045076;1809747,1021474;1813681,997216;1816960,974268;1818271,952633;1818926,934275;1820238,924440;1820894,914606;92344,610612;92671,610775;92702,610683;131902,516638;117478,543518;105676,553353;105648,553981;104506,579080;104539,579020;105676,554009;117478,544174;131902,517293;132394,517621;132640,517129;139770,459598;130590,466154;116822,495002;119972,497522;120074,497079;117478,495002;131246,466154;139375,460349;190256,422227;189428,422890;185913,436405;183700,443207;123378,553353;114854,580234;106987,607770;89939,665466;78793,704804;73548,734308;70925,749387;68958,764467;63057,805116;61090,830030;64369,856255;65905,841966;65680,837242;68303,809705;74203,769056;78883,763440;85680,717961;85350,710049;91827,691481;95682,675890;94529,678579;90595,677267;80760,705460;81416,721195;76826,751354;76171,756599;69614,764467;71581,749387;74203,734308;79449,704804;90595,665466;107643,607770;115510,580234;124034,553353;184355,443207;190256,422227;202059,356664;202058,356664;205336,359286;205336,359286;320204,263320;320078,263420;319696,263852;314340,269464;312986,271434;312102,272433;308276,277988;268281,325193;257134,338306;245988,352074;196721,406524;246643,351419;257789,337650;268936,324537;308931,277332;312986,271434;319696,263852;336848,218110;331189,220081;326981,221643;325979,222914;318766,229470;300408,241272;287951,255040;276149,268808;268281,276021;268013,275686;260576,284626;247955,300279;227629,322571;230907,326504;230970,326449;228285,323226;248610,300935;268936,276021;276804,268809;288606,255040;301063,241273;319422,229471;326634,222915;334502,219965;336986,219194;1286527,99656;1319965,114735;1334390,126537;1302263,110801;1286527,99656;1177687,51795;1203913,57695;1240630,76053;1177687,51795;782977,47451;769208,49172;739703,53106;710854,59662;698396,63596;683972,67530;652408,73730;646599,76053;606603,89821;567264,105556;539726,118014;521367,125225;476126,146206;454489,159974;433508,173742;400069,198656;368597,223570;338476,249845;341059,253074;347452,248689;352893,244634;372531,227504;404003,202590;437441,177676;458423,163907;480060,150139;525300,129159;543004,119980;570541,107523;609881,91788;649877,78020;666677,74720;674793,71947;785259,48117;1017458,33355;1031473,34748;1050488,41304;1036063,39338;1005903,33437;1017458,33355;1093762,28192;1120643,30158;1153427,43271;1112776,36059;1093762,28192;874442,28028;798713,32126;746260,39337;721344,45894;699707,53761;669546,57695;555461,101623;514154,119980;501696,124569;490550,130470;469569,141616;436786,158662;411871,178331;339748,234716;324675,247821;309930,261284;310242,261597;196813,394690;173864,426160;163374,445174;152883,462875;133213,499591;111817,533305;111577,534340;104364,554009;99119,563187;97807,564499;91988,583840;90595,595314;89284,611704;80105,638585;71581,665466;62401,704804;57156,740864;53878,776923;58467,752009;58893,749953;59779,740208;65024,704149;66666,704697;66809,704087;65025,703493;74204,664155;82727,637273;91865,610516;91251,610393;92563,594002;99775,563187;105020,554009;105196,553529;112233,534340;133869,500247;153539,463531;164030,445830;174520,426816;197469,395346;310898,262253;341059,234716;413182,178332;438097,158663;470881,141616;491862,130470;503008,124570;515466,119980;556773,101623;670858,57696;701019,53762;722656,45894;747571,39338;800024,32126;875753,28274;936622,30316;966563,0;997379,1967;1028850,5245;1049832,10490;1063601,17046;1080648,13768;1106219,19669;1121955,24258;1121299,24914;1120643,29503;1093762,27537;1084582,24914;1075403,22947;1057700,19013;1039997,15079;1021639,12457;1001313,12457;984921,12457;959351,12457;958150,12073;946893,17702;950827,24258;990167,32126;972660,32431;972956,32454;991478,32126;1007214,34093;1037374,39993;1051799,41960;1076059,47205;1100974,52451;1125233,58351;1149493,65563;1161295,68841;1173097,72775;1173249,72914;1181713,74373;1202223,81994;1205088,86335;1205881,86543;1224239,93755;1239975,100311;1255711,107524;1267513,114080;1275381,118014;1283904,122603;1312753,138994;1349471,162597;1368485,175709;1369035,176102;1378753,182005;1748771,877891;1748493,883377;1755983,884447;1763194,889692;1766473,907394;1778930,928374;1784176,928851;1784176,923785;1789506,908980;1789421,906083;1794666,888381;1801879,888381;1813025,881169;1814336,910017;1811058,923785;1807124,936898;1805157,958534;1804502,969679;1803190,980825;1800394,982689;1800568,983447;1803246,981662;1804502,970990;1805157,959845;1807124,938209;1811058,925096;1814336,911328;1819582,915262;1818926,925096;1817615,934931;1816959,953289;1815648,974924;1812370,997872;1808436,1022130;1803846,1045732;1795322,1095560;1787454,1100150;1777619,1128998;1774996,1156535;1773685,1160468;1762539,1190627;1759260,1193250;1745492,1225376;1759916,1193250;1763194,1190627;1742213,1250290;1731067,1256191;1728756,1260814;1729101,1261435;1731723,1256190;1742869,1250290;1735001,1272581;1720577,1298806;1713365,1311919;1705497,1325032;1699595,1334866;1691072,1353879;1681893,1372237;1667468,1391906;1653044,1410264;1653644,1409026;1637307,1431244;1601901,1469927;1594930,1480651;1601901,1470582;1637307,1431899;1610425,1472548;1596574,1487054;1585454,1495228;1584854,1496152;1577902,1501499;1577642,1503363;1546825,1534834;1514042,1564993;1512526,1566093;1501585,1580072;1475358,1599741;1450846,1618124;1450758,1618231;1475358,1600397;1501585,1580728;1479948,1602364;1462327,1613837;1450137,1618985;1449787,1619411;1436674,1627934;1431732,1630224;1419299,1640309;1407169,1648914;1388811,1660715;1382910,1661371;1376350,1664286;1375331,1665060;1383565,1662026;1389467,1661371;1365863,1679073;1350782,1686941;1335702,1694153;1325050,1695750;1323244,1696775;1273414,1718411;1270873,1718988;1255711,1728901;1264234,1731523;1232762,1745292;1235385,1736113;1224894,1740047;1215060,1743325;1194734,1749881;1192018,1746622;1182276,1748570;1170474,1751192;1146215,1757093;1145415,1757465;1168507,1751848;1180309,1749225;1190144,1747258;1194078,1750536;1214404,1743980;1224238,1740702;1234729,1736768;1232106,1745947;1204569,1759060;1203219,1758682;1184243,1766271;1168507,1770861;1144903,1776762;1135151,1775942;1114752,1779911;1114087,1781351;1059667,1791841;1047209,1788563;1036718,1788563;1018360,1794464;1001969,1795775;985577,1796431;983796,1795668;968858,1798316;950827,1795119;951483,1794464;954761,1789874;939681,1787908;946893,1783974;968530,1783318;989511,1782663;1019671,1783318;1040652,1781351;1079992,1772828;1106219,1766927;1125889,1766271;1127257,1765636;1108186,1766272;1081960,1772173;1042620,1780696;1021639,1782663;991478,1782007;970497,1782663;948859,1783319;949515,1780696;954105,1774140;1156049,1740702;1293084,1688908;1329145,1669894;1349471,1659404;1370452,1648258;1409792,1624656;1441264,1600397;1500273,1554503;1516665,1541390;1532401,1527622;1556005,1505986;1565840,1489596;1579967,1476646;1580081,1475832;1566496,1488284;1556661,1504675;1533057,1526311;1517321,1540079;1500929,1553191;1441920,1599086;1410448,1623344;1371108,1646947;1350127,1658093;1329801,1668583;1293740,1687596;1156705,1739391;954761,1772828;939681,1772828;937713,1767583;921978,1766927;907553,1772828;865590,1773484;834775,1772173;819694,1770861;804614,1768239;813698,1758550;811826,1759060;777981,1752793;776420,1753160;711510,1741358;685938,1736113;663646,1732179;636764,1719722;603325,1707265;568575,1693497;574475,1688908;598735,1693497;609226,1702676;645287,1713166;716755,1731523;734458,1734802;753472,1738080;774453,1742669;797575,1747669;799368,1747258;821005,1750537;821661,1749226;853132,1750537;858378,1751192;906897,1751192;942303,1752504;984265,1749226;989511,1749226;991478,1754471;1032784,1749226;1060322,1742669;1076058,1740047;1085894,1738736;1107530,1733491;1125233,1729557;1142936,1724967;1175408,1719348;1179654,1717755;1145559,1723656;1127856,1728246;1110154,1732179;1088516,1737424;1078682,1738736;1062946,1741358;1020327,1745292;991478,1747914;986233,1747914;944270,1751192;908864,1749881;860345,1749881;855100,1749226;834775,1740702;823628,1747914;823600,1747971;832807,1742013;853133,1750536;821661,1749225;821909,1749065;801335,1745947;777076,1740702;756095,1736113;737080,1732835;719378,1729557;647910,1711199;611849,1700709;601358,1691530;577098,1686940;541037,1668583;530546,1669239;493173,1650225;486616,1638424;487928,1637768;510876,1650225;533824,1662682;540381,1658749;513499,1641046;491206,1631212;460390,1613510;434163,1596463;392857,1578761;377121,1565649;380399,1564338;396135,1568927;363352,1534834;344993,1519755;327946,1504675;306309,1486973;274837,1452224;272678,1445476;266313,1439112;244677,1415509;242054,1403707;233530,1391906;232515,1390314;222383,1383382;202713,1355191;191568,1328965;190256,1328965;175176,1300118;160752,1271270;145671,1237833;131902,1203740;145671,1226687;159440,1255535;164030,1271270;165926,1274051;163592,1261913;157503,1250864;147592,1228577;135836,1208984;121411,1169647;109054,1129324;104995,1117566;87321,1047020;79504,995808;79449,997216;80105,1007706;83383,1031965;87317,1056879;80760,1035242;76171,1007706;70925,1007706;67647,982792;63057,967057;59123,951977;47977,940176;44699,940176;41420,923785;40109,902805;42731,873302;44043,862811;46276,855616;45190,839209;46665,814950;49288,810033;49288,807082;44043,816917;39453,810361;30929,798560;29372,789217;28963,790036;26340,816261;24373,842487;22406,862811;22406,904771;23061,926407;24373,948043;18472,968368;17161,968368;13227,929030;13227,888381;16505,856910;22403,862808;17161,856255;15850,832652;17161,796592;17816,786758;19784,770367;27651,740864;31572,721265;30274,716605;25684,742831;17816,772334;15850,788725;15194,798560;13882,834619;15194,858222;11916,889692;11916,930341;15850,969679;17161,969679;25684,1007050;30274,1037865;40109,1069335;55599,1137009;56951,1149978;59779,1149978;74204,1184726;79449,1202429;69614,1187349;59123,1163746;58468,1170302;52764,1152621;48633,1153256;44043,1138177;28307,1102117;18472,1069991;17816,1043110;13227,1011640;9948,980169;2736,957222;7326,835275;11916,803805;7982,786758;15850,739553;17816,728407;23061,690380;36831,662843;33552,700215;36829,693809;38797,678497;39453,661532;45354,639896;54533,607114;65680,573678;66515,572738;71581,546141;78793,527127;87317,511392;104365,478611;118133,449107;137803,411081;152228,394690;164030,371743;173865,357319;184356,352074;186978,348140;197469,327160;217794,303557;218348,313422;216865,317569;238119,295690;248610,281922;262379,268809;263565,270127;263035,269464;280083,252418;297130,236683;315488,217014;341059,198000;368597,177676;385062,166190;396135,156040;415805,144238;436786,133093;439564,131665;446703,124652;458423,116046;471291,109490;480394,107395;482026,106212;660367,34092;666984,32654;685282,26225;697904,23684;704486,23628;706920,22947;856411,3278;898865,3114;944270,3933;945115,4567;967219,1967;987544,5244;1007870,9178;1018356,11562;1007214,8523;986888,4589;966563,1311;96656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8" style="position:absolute;left:58197;top:111537;width:4604;height:4541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250293,451563;248142,452720;248271,452776;268183,439809;261226,441464;250792,442789;250295,441464;257583,440802;268183,439809;286278,438076;285853,438196;286071,438154;156466,435588;163836,437492;166983,437657;175761,441961;179737,442789;179985,442872;180896,441961;184374,442954;187853,443782;194706,445375;194809,445272;202759,446596;206569,447258;210378,447589;218163,447920;228763,447755;229223,447755;230254,447175;232572,446430;234933,446389;236548,446596;236982,447755;240688,447755;239529,449410;238866,450238;236713,451231;232738,451231;227604,450900;216506,450569;208225,449907;200937,448913;193649,447755;182552,446099;173940,443285;174039,443213;168971,441630;164499,439644;159364,437988;154064,436168;156466,435588;253964,432039;251433,432425;233932,433308;239694,434016;241185,433685;251454,432526;253144,432197;269688,429641;261093,430952;264042,431036;268286,430250;301064,429258;274105,436433;287748,433395;128226,425905;147273,434016;154064,436168;159199,437988;164333,439644;168805,441630;167811,442458;165161,441961;155720,438485;151083,436664;146445,434678;140317,432526;135017,430209;130876,428057;128226,425905;136011,421767;145120,426401;143961,427064;133361,421932;136011,421767;102388,410511;113651,416801;115969,419449;110669,416635;106694,414152;102388,410511;122138,406263;122139,406310;122698,406987;122760,406703;364021,395397;363420,395448;353482,402565;343710,407862;336753,412000;332944,413656;328969,415311;324165,417794;320522,419946;315221,422098;309756,424084;308265,425574;305946,426401;300149,427395;292696,429712;285905,431864;278452,434016;269177,436333;256092,438485;255761,438982;249469,440553;249632,440637;256619,438891;256754,438485;269839,436333;279114,434016;286568,431864;293359,429712;300812,427395;306609,426401;302685,428755;302799,428719;306940,426236;309259,425408;309413,425366;310418,424250;315884,422263;321184,420111;324828,417959;329631,415477;333606,413821;336332,412637;337747,411669;344704,407531;354476,402234;79999,393108;80628,393647;80843,393757;365133,388787;365076,388826;365076,388874;365339,388911;365407,388826;368711,386316;367733,386992;367560,387171;368231,386742;66476,377979;72731,385339;67771,379391;380438,377974;380424,377979;380314,378729;377664,381709;374517,385185;374707,385141;377664,381874;380314,378895;380438,377974;82664,374247;82992,374646;83009,374591;58165,370453;62471,373267;62683,373516;64645,373950;69096,378067;75224,383033;77875,386674;79365,388495;85659,393792;83837,395282;77976,388773;77709,388826;77709,388826;83256,394986;83837,395282;85659,393792;101394,406207;98247,407200;99406,408028;94769,408193;91787,406207;88972,404055;82015,398261;75556,392468;69593,386674;66777,383861;64127,380881;65121,379557;68434,382536;72078,385350;76550,390151;76930,390476;72078,385350;68599,382536;65287,379557;61643,375087;58165,370453;423046,344134;422962,344170;421153,348509;421307,323396;416918,329733;414765,333705;412612,337347;407477,344134;403005,350920;399030,356383;398699,356585;398427,356987;398864,356714;402840,351252;407312,344465;412446,337678;414599,334037;416752,330064;421225,323608;434537,322822;433150,325926;430169,331885;433150,325926;434537,322822;438450,321125;436297,327581;432487,334533;428678,341651;425200,346120;427518,341485;429506,336850;430997,334368;432984,331057;434806,327746;438450,321125;427729,306936;423709,314008;423635,314177;427684,307055;429934,290921;425102,304115;414938,324879;413449,327230;413440,327250;409962,333209;406483,339665;402508,344630;399196,350258;379651,372274;373192,377736;372572,378207;372305,378477;369604,380678;367395,383198;359279,389323;358007,390126;354553,392940;354054,393264;353316,393958;346857,398262;340397,402234;339658,402609;335284,405448;333928,406131;332613,407035;328141,409518;323962,411155;314649,415850;292801,423994;277576,427906;289880,425574;292199,425077;299652,422429;304290,420939;311743,417132;320190,414152;325602,412031;327975,410676;330128,410014;333109,408359;333893,407815;335925,405876;340397,403227;345485,400735;347354,399586;353813,395282;356629,392633;359776,390647;367892,384523;373689,379060;380148,373598;399693,351582;402382,347013;402508,346617;406815,339995;408140,338009;409902,335567;410459,334533;413937,328574;420728,314504;427353,299441;429299,293316;448056,276267;447560,276598;447560,276598;449621,266457;449561,266750;450044,267328;451535,268984;452528,268322;452553,268195;451866,268653;450210,267163;448145,247653;448029,247660;447819,247671;447891,248458;447725,252597;447063,255079;443088,261369;442094,266832;441100,268653;439444,276598;437622,282888;435634,289013;434475,293813;433150,298779;434207,297136;435137,293647;435965,288682;437953,282557;439775,276267;441431,268322;442425,266501;443419,261038;447394,254748;444744,267494;442756,278088;438284,291661;437400,293036;437021,295096;435800,298613;431162,308711;429009,314008;427684,316822;426028,319801;421556,327746;416752,335526;410624,345955;403833,356217;399361,362011;394558,367639;392902,369956;391080,372274;388264,374591;383659,379687;383792,380219;378989,385185;373854,388826;369714,392137;365791,395002;366401,394951;370707,391806;374848,388495;379983,384854;384786,379888;384620,379226;389258,374094;392074,371777;393896,369460;395552,367142;400355,361514;404827,355721;411618,345458;417746,335030;422550,327250;427021,319304;428678,316325;430003,313511;432156,308214;436794,298117;438616,291330;443088,277757;445075,267163;447725,254417;448323,252178;447891,252100;448056,247962;451700,244154;449771,252186;449772,252186;451700,244155;453191,242499;452197,244651;452197,244651;451969,249162;451866,253424;450210,258517;450210,259099;452197,253424;452528,244651;453301,242979;446069,235381;444983,237945;444578,241672;444056,239931;443865,240177;444413,242003;444081,244651;444744,246803;445257,246774;444909,245644;445241,242996;446069,235381;459982,230912;460313,231078;460147,238030;460313,242830;459816,251603;459319,256569;457829,263852;457332,269977;454847,281233;452528,290999;448388,292820;448719,291827;449382,284874;451866,277591;453853,276433;453853,276432;456007,263852;457166,257893;458160,251769;458988,245975;459319,240513;459485,235878;459816,233395;459982,230912;23327,154162;23410,154203;23418,154180;33320,130436;29676,137223;26695,139706;26688,139865;26400,146201;26408,146186;26695,139872;29676,137388;33320,130602;33444,130685;33507,130561;35308,116035;32989,117691;29511,124974;30306,125610;30332,125498;29676,124974;33155,117691;35208,116225;48061,106600;47852,106768;46964,110180;46405,111897;31167,139706;29014,146493;27026,153445;22720,168011;19904,177943;18579,185392;17917,189199;17420,193006;15929,203269;15432,209559;16260,216180;16649,212573;16592,211380;17254,204428;18745,194165;19927,192747;21644,181265;21561,179267;23197,174579;24170,170643;23879,171322;22886,170991;20401,178109;20567,182081;19407,189696;19242,191020;17585,193006;18082,189199;18745,185392;20070,177943;22886,168011;27192,153445;29179,146493;31333,139706;46570,111897;48061,106600;51043,90048;51043,90048;51871,90710;51871,90709;80888,66481;80856,66506;80760,66615;79407,68032;79064,68530;78841,68782;77875,70184;67771,82102;64955,85413;62140,88889;49694,102636;62305,88723;65121,85247;67937,81937;78040,70018;79064,68530;80760,66615;85092,55067;83663,55564;82600,55959;82347,56280;80525,57935;75887,60914;72740,64391;69759,67867;67771,69687;67704,69603;65825,71860;62637,75812;57502,81440;58330,82433;58346,82419;57668,81605;62802,75978;67937,69687;69924,67867;72906,64391;76053,60914;80690,57935;82512,56280;84500,55535;85127,55340;324994,25160;333441,28967;337085,31947;328969,27974;324994,25160;297499,13077;304124,14566;313400,19201;297499,13077;197790,11980;194312,12415;186859,13408;179571,15063;176424,16056;172780,17049;164807,18615;163339,19201;153236,22677;143298,26650;136342,29795;131704,31616;120276,36913;114810,40389;109510,43865;101063,50155;93112,56445;85504,63079;86156,63894;87771,62787;89145,61763;94106,57438;102056,51148;110503,44858;115804,41382;121269,37906;132698,32609;137170,30292;144126,27147;154064,23174;164167,19698;168412,18865;170462,18165;198367,12148;257023,8421;260564,8773;265367,10428;261723,9932;254104,8442;257023,8421;276299,7118;283089,7614;291371,10925;281102,9104;276299,7118;220896,7076;201765,8111;188515,9932;182221,11587;176755,13573;169136,14566;140317,25657;129882,30292;126735,31450;123920,32940;118619,35754;110338,40058;104044,45024;85825,59259;82017,62568;78292,65967;78371,66046;49718,99648;43920,107593;41270,112394;38620,116863;33651,126133;28246,134644;28186,134906;26364,139872;25039,142189;24707,142520;23238,147403;22886,150300;22554,154438;20235,161225;18082,168011;15763,177943;14438,187047;13610,196151;14770,189861;14877,189342;15101,186882;16426,177778;16841,177916;16877,177762;16426,177612;18745,167680;20898,160894;23206,154138;23051,154107;23383,149969;25204,142189;26529,139872;26574,139751;28351,134906;33817,126298;38786,117029;41436,112559;44086,107759;49883,99814;78537,66211;86156,59259;104375,45024;110669,40058;118951,35754;124251,32940;127067,31450;130213,30292;140648,25657;169468,14567;177087,13573;182552,11587;188846,9932;202097,8111;221227,7138;236603,7654;244167,0;251951,496;259901,1324;265201,2648;268680,4304;272986,3476;279446,4966;283421,6124;283255,6290;283089,7449;276299,6952;273980,6290;271661,5793;267189,4800;262717,3807;258079,3145;252945,3145;248804,3145;242345,3145;242041,3048;239198,4469;240191,6124;250129,8111;245707,8188;245781,8194;250460,8111;254436,8607;262055,10097;265698,10594;271827,11918;278121,13242;284249,14732;290377,16553;293359,17380;296340,18374;296378,18409;298516,18777;303697,20701;304421,21797;304621,21850;309259,23670;313234,25326;317209,27147;320191,28802;322178,29795;324331,30954;331619,35092;340894,41051;345697,44362;345836,44461;348291,45951;441763,221643;441693,223028;443584,223298;445406,224622;446235,229091;449381,234388;450707,234509;450707,233230;452053,229492;452031,228760;453356,224291;455178,224291;457994,222470;458325,229754;457497,233230;456504,236540;456007,242003;455841,244817;455510,247631;454803,248101;454847,248293;455524,247842;455841,245148;456007,242334;456504,236871;457497,233561;458325,230085;459650,231078;459485,233561;459154,236044;458988,240678;458657,246141;457829,251934;456835,258059;455675,264018;453522,276598;451535,277757;449050,285040;448388,291992;448056,292985;445241,300600;444412,301262;440934,309373;444578,301262;445406,300600;440106,315663;437291,317153;436707,318320;436794,318477;437456,317152;440272,315663;438284,321291;434640,327912;432819,331222;430831,334533;429340,337016;427187,341816;424868,346451;421225,351417;417581,356052;417732,355739;413605,361349;404661,371115;402900,373822;404661,371280;413605,361514;406815,371777;403316,375439;400507,377503;400355,377736;398599,379086;398533,379557;390749,387502;382467,395116;382084,395394;379320,398924;372695,403889;366503,408531;366481,408558;372695,404055;379320,399089;373854,404552;369403,407448;366324,408748;366235,408855;362923,411007;361674,411585;358534,414132;355470,416304;350832,419284;349341,419449;347684,420185;347427,420381;349507,419615;350998,419449;345035,423918;341225,425905;337416,427726;334725,428129;334269,428388;321681,433850;321039,433996;317209,436499;319362,437161;311412,440637;312075,438320;309425,439313;306940,440140;301806,441796;301120,440973;298659,441464;295677,442127;289549,443616;289347,443710;295180,442292;298162,441630;300646,441133;301640,441961;306774,440306;309259,439478;311909,438485;311246,440802;304290,444113;303949,444018;299156,445934;295180,447092;289218,448582;286754,448375;281601,449377;281433,449741;267686,452389;264539,451562;261889,451562;257251,453051;253111,453383;248970,453548;248520,453355;244746,454024;240191,453217;240357,453051;241185,451893;237376,451396;239198,450403;244664,450237;249964,450072;257582,450237;262883,449741;272820,447589;279446,446099;284414,445934;284760,445773;279943,445934;273317,447423;263380,449575;258079,450072;250460,449907;245160,450072;239694,450238;239860,449575;241019,447920;292033,439478;326650,426401;335760,421601;340894,418953;346194,416139;356132,410180;364082,404055;378989,392468;383130,389157;387105,385681;393067,380219;395552,376081;399121,372811;399149,372606;395718,375750;393233,379888;387270,385350;383295,388826;379155,392137;364248,403724;356298,409849;346360,415808;341060,418622;335925,421270;326816,426070;292199,439147;241185,447589;237376,447589;236879,446265;232904,446099;229260,447589;218660,447755;210875,447423;207066,447092;203256,446430;205551,443984;205078,444113;196528,442531;196134,442623;179737,439644;173277,438320;167646,437326;160855,434181;152408,431036;143630,427560;145120,426401;151248,427560;153899,429877;163008,432526;181062,437161;185534,437988;190337,438816;195637,439975;201478,441237;201931,441133;207397,441961;207562,441630;215513,441961;216838,442127;229094,442127;238038,442458;248638,441630;249963,441630;250460,442954;260895,441630;267851,439975;271827,439313;274311,438982;279777,437657;284249,436664;288721,435505;296924,434087;297996,433685;289383,435174;284911,436333;280439,437326;274974,438651;272489,438982;268514,439644;257748,440637;250460,441299;249135,441299;238535,442127;229591,441796;217335,441796;216010,441630;210875,439478;208059,441299;208052,441313;210378,439809;215513,441961;207563,441630;207625,441589;202428,440802;196300,439478;191000,438320;186196,437492;181724,436664;163671,432029;154561,429381;151911,427064;145783,425905;136673,421270;134023,421436;124582,416635;122926,413656;123257,413490;129054,416635;134851,419780;136507,418787;129717,414318;124085,411835;116301,407366;109675,403062;99241,398593;95266,395282;96094,394951;100069,396110;91787,387502;87150,383695;82843,379888;77378,375419;69428,366646;68882,364942;67274,363335;61809,357376;61146,354396;58993,351417;58736,351015;56177,349265;51208,342147;48392,335526;48061,335526;44252,328243;40608,320960;36798,312518;33320,303910;36798,309704;40277,316987;41436,320960;41915,321662;41325,318597;39787,315808;37284,310181;34314,305234;30670,295303;27549,285122;26523,282154;22058,264343;20084,251413;20070,251769;20235,254417;21064,260542;22057,266832;20401,261369;19242,254417;17917,254417;17088,248127;15929,244154;14935,240347;12120,237368;11291,237368;10463,233230;10132,227933;10795,220484;11126,217836;11690,216019;11416,211877;11788,205752;12451,204511;12451,203766;11126,206249;9966,204593;7813,201614;7420,199255;7316,199462;6654,206083;6157,212704;5660,217836;5660,228429;5826,233892;6157,239354;4666,244486;4335,244486;3341,234554;3341,224291;4169,216346;5659,217835;4335,216180;4004,210221;4335,201117;4501,198634;4998,194496;6985,187047;7975,182099;7648,180923;6488,187544;4501,194993;4004,199131;3838,201614;3507,210718;3838,216677;3010,224622;3010,234885;4004,244817;4335,244817;6488,254252;7648,262032;10132,269977;14045,287063;14387,290337;15101,290337;18745,299110;20070,303579;17585,299772;14935,293813;14770,295468;13329,291004;12285,291165;11126,287358;7151,278253;4666,270143;4501,263356;3341,255410;2513,247465;691,241672;1851,210883;3010,202938;2016,198634;4004,186716;4501,183902;5826,174301;9304,167349;8476,176784;9304,175167;9801,171301;9966,167018;11457,161556;13776,153279;16592,144837;16803,144600;18082,137885;19904,133085;22057,129112;26364,120836;29842,113387;34811,103786;38455,99648;41436,93855;43921,90213;46571,88889;47233,87896;49883,82599;55018,76640;55157,79130;54783,80177;60152,74653;62802,71177;66280,67867;66580,68199;66446,68032;70753,63728;75059,59756;79697,54790;86156,49989;93112,44858;97272,41958;100069,39396;105038,36416;110338,33602;111040,33242;112843,31471;115804,29298;119054,27643;121354,27114;121766,26815;166817,8607;168489,8244;173111,6621;176300,5980;177962,5965;178577,5793;216341,828;227065,786;238535,993;238749,1153;244332,496;249467,1324;254601,2317;257250,2919;254436,2152;249301,1159;244167,331;2441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手繪多邊形：圖案 18" o:spid="_x0000_s1039" style="position:absolute;left:71247;top:101631;width:2368;height:23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4929f"/>
                <v:stroke joinstyle="miter"/>
                <v:path arrowok="t" o:connecttype="custom" o:connectlocs="128772,232413;127665,233009;127731,233037;137975,226363;134397,227215;129028,227897;128772,227215;132522,226874;137975,226363;147285,225471;147067,225533;147179,225511;80499,224191;84291,225171;85910,225256;90426,227471;92471,227897;92599,227940;93068,227471;94857,227982;96647,228408;100173,229228;100226,229175;104316,229856;106276,230197;108236,230368;112241,230538;117695,230453;117931,230453;118462,230154;119655,229771;120869,229750;121700,229856;121923,230453;123830,230453;123233,231305;122893,231731;121785,232242;119740,232242;117098,232071;111389,231901;107128,231560;103379,231049;99629,230453;93920,229601;89489,228152;89540,228115;86933,227301;84632,226278;81990,225426;79263,224489;80499,224191;130660,222364;129358,222563;120354,223018;123319,223381;124086,223211;129369,222615;130238,222446;138750,221130;134328,221805;135845,221848;138029,221443;154892,220933;141022,224626;148041,223062;65970,219207;75770,223381;79263,224489;81905,225426;84547,226278;86847,227300;86336,227726;84973,227471;80115,225682;77729,224745;75344,223722;72191,222615;69464,221422;67333,220314;65970,219207;69975,217077;74662,219463;74065,219803;68612,217162;69975,217077;52677,211284;58471,214521;59664,215884;56937,214436;54892,213158;52677,211284;62838,209098;62838,209122;63126,209470;63158,209324;187283,203505;186973,203531;181860,207194;176833,209921;173254,212051;171294,212903;169249,213754;166778,215032;164903,216140;162176,217247;159364,218270;158597,219037;157404,219463;154422,219974;150587,221166;147093,222274;143259,223382;138487,224574;131755,225682;131584,225937;128348,226746;128432,226789;132026,225891;132096,225682;138828,224574;143600,223382;147434,222274;150928,221166;154762,219974;157745,219463;155726,220674;155785,220655;157915,219377;159108,218951;159188,218929;159705,218355;162517,217333;165244,216225;167118,215118;169590,213840;171635,212988;173037,212378;173765,211880;177344,209750;182372,207024;41158,202327;41482,202605;41592,202661;187855,200103;187825,200123;187825,200148;187961,200167;187996,200123;189695,198831;189192,199179;189103,199271;189448,199051;34201,194540;37419,198328;34867,195267;195729,194538;195721,194540;195665,194926;194302,196460;192682,198249;192780,198226;194302,196545;195665,195012;195729,194538;42529,192619;42698,192825;42707,192796;29925,190667;32140,192115;32249,192243;33259,192466;35549,194586;38702,197141;40065,199016;40832,199953;44070,202679;43133,203446;40117,200096;39980,200123;39980,200123;42834,203293;43133,203446;44070,202679;52165,209069;50546,209580;51143,210006;48757,210091;47223,209069;45774,207961;42195,204979;38872,201998;35804,199016;34356,197567;32992,196034;33504,195352;35208,196886;37083,198334;39383,200805;39579,200973;37083,198334;35293,196886;33589,195352;31714,193052;29925,190667;217650,177121;217607,177139;216676,179372;216755,166447;214497,169709;213389,171753;212282,173628;209640,177121;207339,180614;205294,183425;205124,183529;204984,183736;205209,183595;207254,180784;209555,177291;212196,173798;213304,171924;214412,169879;216713,166556;223562,166152;222848,167749;221314,170816;222848,167749;223562,166152;225575,165278;224467,168601;222507,172179;220547,175843;218758,178143;219951,175757;220973,173372;221740,172094;222763,170390;223700,168686;225575,165278;220059,157976;217991,161615;217953,161703;220036,158037;221194,149733;218708,156523;213478,167210;212713,168421;212708,168431;210918,171498;209129,174820;207084,177376;205379,180273;195324,191604;192001,194415;191682,194658;191544,194797;190155,195929;189018,197227;184843,200379;184189,200792;182411,202240;182155,202407;181775,202764;178452,204979;175128,207024;174748,207217;172498,208678;171800,209030;171123,209495;168823,210773;166673,211615;161882,214032;150641,218223;142808,220237;149138,219037;150331,218781;154166,217418;156552,216651;160387,214692;164732,213158;167517,212066;168738,211369;169845,211028;171379,210176;171782,209896;172828,208898;175128,207535;177746,206252;178707,205661;182031,203446;183479,202083;185099,201060;189274,197908;192256,195097;195580,192285;205635,180954;207019,178602;207084,178398;209299,174991;209981,173968;210887,172711;211174,172179;212963,169112;216457,161871;219866,154118;220867,150966;230517,142191;230262,142361;230262,142361;231322,137141;231292,137292;231540,137590;232307,138442;232818,138101;232831,138036;232477,138272;231625,137505;230563,127463;230503,127467;230395,127473;230432,127878;230347,130008;230006,131286;227961,134523;227450,137334;226938,138272;226086,142361;225149,145598;224126,148751;223530,151221;222848,153777;223392,152932;223871,151136;224297,148580;225319,145428;226257,142191;227109,138101;227620,137164;228131,134353;230176,131115;228813,137675;227791,143128;225490,150114;225035,150822;224840,151882;224212,153692;221826,158889;220718,161615;220036,163063;219184,164597;216883,168686;214412,172690;211259,178058;207765,183340;205465,186322;202993,189218;202141,190411;201204,191604;199755,192796;197386,195419;197454,195693;194983,198249;192342,200123;190211,201827;188193,203302;188507,203276;190723,201657;192853,199953;195495,198079;197966,195523;197881,195182;200267,192541;201715,191348;202652,190155;203505,188963;205976,186066;208277,183084;211770,177802;214923,172435;217394,168431;219695,164341;220547,162808;221229,161360;222337,158633;224723,153436;225660,149943;227961,142957;228984,137505;230347,130945;230654,129793;230432,129752;230517,127622;232392,125663;231400,129796;231400,129796;232392,125663;233159,124811;232648,125918;232648,125918;232530,128240;232477,130434;231625,133055;231625,133355;232648,130434;232818,125918;233215,125058;229495,121147;228936,122467;228728,124385;228459,123489;228361,123615;228643,124555;228472,125918;228813,127026;229077,127011;228898,126429;229069,125066;229495,121147;236653,118847;236823,118932;236738,122510;236823,124981;236567,129496;236312,132052;235545,135801;235289,138953;234011,144746;232818,149773;230688,150710;230858,150199;231199,146621;232477,142872;233500,142276;233500,142276;234608,135801;235204,132734;235715,129582;236141,126600;236312,123788;236397,121403;236567,120125;236653,118847;12002,79345;12044,79366;12048,79354;17143,67134;15268,70627;13734,71905;13731,71986;13582,75248;13586,75240;13734,71990;15268,70712;17143,67219;17207,67261;17239,67198;18165,59722;16972,60574;15183,64322;15592,64650;15605,64592;15268,64322;17057,60574;18114,59819;24727,54866;24619,54952;24162,56708;23875,57592;16035,71905;14927,75398;13905,78976;11689,86473;10240,91585;9559,95419;9218,97378;8962,99337;8195,104620;7940,107857;8366,111265;8565,109408;8536,108794;8877,105216;9644,99934;10252,99204;11135,93294;11093,92266;11934,89853;12435,87828;12286,88177;11774,88006;10496,91670;10581,93715;9985,97634;9900,98315;9047,99337;9303,97378;9644,95419;10326,91585;11774,86473;13990,78976;15012,75398;16120,71905;23960,57592;24727,54866;26261,46346;26261,46346;26687,46687;26687,46687;41615,34217;41599,34230;41549,34286;40853,35015;40677,35271;40562,35401;40065,36123;34867,42257;33418,43961;31970,45750;25567,52825;32055,45665;33504,43875;34952,42172;40150,36037;40677,35271;41549,34286;43779,28342;43043,28598;42496,28801;42366,28966;41429,29818;39043,31352;37424,33141;35890,34930;34867,35867;34832,35824;33866,36985;32225,39019;29584,41916;30010,42427;30018,42420;29669,42001;32311,39105;34952,35867;35975,34930;37509,33141;39128,31352;41514,29818;42451,28966;43474,28583;43796,28483;167204,12950;171550,14909;173424,16443;169249,14398;167204,12950;153058,6730;156467,7497;161239,9883;153058,6730;101760,6166;99970,6390;96136,6901;92386,7753;90767,8264;88892,8775;84790,9581;84035,9883;78837,11672;73724,13716;70146,15335;67760,16272;61880,18998;59068,20788;56341,22577;51995,25814;47905,29051;43990,32466;44326,32885;45157,32316;45864,31789;48416,29563;52506,26325;56852,23088;59579,21299;62391,19510;68271,16783;70572,15591;74151,13972;79263,11927;84461,10138;86645,9709;87700,9349;102056,6252;132234,4334;134056,4515;136527,5367;134652,5112;130732,4345;132234,4334;142151,3663;145645,3919;149905,5623;144622,4686;142151,3663;113647,3642;103805,4175;96988,5112;93750,5964;90938,6986;87018,7497;72191,13205;66822,15591;65203,16187;63754,16954;61028,18402;56767,20617;53529,23173;44155,30500;42196,32203;40280,33952;40321,33993;25579,51287;22596,55377;21233,57847;19869,60148;17313,64919;14532,69300;14501,69434;13564,71990;12882,73183;12712,73353;11955,75866;11774,77357;11604,79487;10411,82980;9303,86473;8110,91585;7428,96270;7002,100956;7599,97719;7654,97452;7769,96185;8451,91500;8664,91571;8683,91492;8451,91414;9644,86303;10752,82810;11939,79333;11859,79317;12030,77187;12967,73183;13649,71990;13672,71928;14586,69434;17398,65004;19955,60233;21318,57933;22682,55462;25664,51373;40406,34078;44326,30500;53699,23173;56937,20617;61198,18402;63925,16954;65374,16187;66993,15591;72361,13205;87188,7497;91108,6986;93920,5964;97158,5112;103975,4175;113817,3674;121728,3939;125619,0;129624,256;133715,682;136442,1363;138231,2215;140447,1789;143770,2556;145815,3152;145730,3237;145645,3834;142151,3578;140958,3237;139765,2982;137464,2471;135163,1959;132777,1619;130136,1619;128005,1619;124682,1619;124526,1569;123063,2300;123574,3152;128687,4175;126412,4214;126450,4217;128858,4175;130903,4430;134823,5197;136697,5452;139850,6134;143088,6816;146241,7582;149394,8520;150928,8945;152462,9457;152482,9475;153581,9664;156247,10655;156619,11219;156722,11246;159108,12183;161154,13035;163199,13972;164733,14824;165755,15335;166863,15931;170612,18061;175384,21128;177855,22832;177927,22883;179190,23650;227279,114076;227243,114789;228217,114928;229154,115610;229580,117910;231199,120636;231881,120698;231881,120040;232573,118116;232562,117740;233244,115439;234181,115439;235630,114502;235800,118251;235374,120040;234863,121744;234608,124555;234522,126004;234352,127452;233989,127694;234011,127793;234359,127561;234522,126174;234608,124726;234863,121914;235374,120210;235800,118421;236482,118932;236397,120210;236227,121488;236141,123874;235971,126685;235545,129667;235034,132819;234437,135886;233329,142361;232307,142957;231029,146706;230688,150284;230517,150795;229069,154714;228643,155055;226853,159230;228728,155055;229154,154714;226427,162467;224978,163234;224678,163835;224723,163915;225064,163234;226512,162467;225490,165364;223615,168771;222678,170475;221655,172179;220888,173457;219780,175928;218587,178313;216713,180869;214838,183255;214916,183094;212793,185981;208191,191007;207285,192401;208191,191093;212793,186066;209299,191348;207499,193233;206054,194295;205976,194415;205072,195110;205038,195352;201033,199442;196773,203361;196576,203504;195154,205320;191745,207876;188559,210265;188548,210279;191745,207961;195154,205405;192342,208217;190052,209708;188467,210377;188422,210432;186718,211539;186075,211837;184459,213147;182883,214266;180497,215799;179730,215884;178878,216263;178745,216364;179815,215970;180582,215884;177515,218185;175555,219207;173595,220144;172210,220352;171976,220485;165499,223296;165169,223371;163199,224659;164306,225000;160216,226789;160557,225597;159194,226108;157915,226534;155274,227386;154921,226962;153655,227215;152121,227556;148968,228323;148864,228371;151865,227641;153399,227300;154677,227045;155189,227471;157830,226619;159108,226193;160472,225682;160131,226874;156552,228578;156376,228529;153910,229516;151865,230112;148798,230879;147530,230772;144879,231288;144792,231475;137720,232838;136101,232412;134737,232412;132351,233179;130221,233349;128091,233434;127859,233335;125918,233679;123574,233264;123660,233179;124086,232583;122126,232327;123063,231816;125875,231731;128602,231645;132522,231731;135249,231475;140361,230367;143770,229601;146326,229516;146504,229433;144026,229516;140617,230282;135504,231390;132777,231645;128858,231560;126131,231645;123319,231731;123404,231390;124000,230538;150246,226193;168056,219463;172743,216992;175384,215629;178111,214180;183224,211113;187314,207961;194983,201998;197114,200294;199159,198505;202226,195693;203505,193563;205341,191881;205355,191775;203590,193393;202312,195523;199244,198334;197199,200123;195069,201827;187399,207791;183309,210943;178196,214010;175469,215458;172828,216821;168141,219292;150331,226023;124086,230368;122126,230368;121870,229686;119825,229601;117950,230368;112497,230453;108492,230282;106532,230112;104572,229771;105752,228512;105509,228578;101110,227764;100908,227812;92471,226278;89148,225597;86251,225085;82757,223467;78411,221848;73895,220059;74662,219463;77815,220059;79178,221252;83865,222615;93153,225000;95454,225426;97925,225852;100652,226449;103657,227098;103890,227045;106702,227471;106787,227301;110877,227471;111559,227556;117865,227556;122467,227726;127920,227301;128602,227301;128858,227982;134226,227301;137805,226449;139850,226108;141128,225937;143940,225256;146241,224745;148542,224148;152762,223418;153314,223211;148883,223978;146582,224574;144281,225085;141469,225767;140191,225937;138146,226278;132607,226789;128858,227130;128176,227130;122722,227556;118121,227386;111815,227386;111133,227301;108492,226193;107043,227130;107039,227137;108236,226363;110878,227471;106787,227300;106820,227280;104146,226874;100993,226193;98266,225597;95795,225171;93494,224745;84206,222359;79519,220996;78156,219803;75003,219207;70316,216821;68953,216907;64095,214436;63243,212903;63414,212817;66396,214436;69379,216055;70231,215544;66737,213243;63840,211965;59835,209665;56426,207450;51058,205150;49013,203446;49439,203276;51484,203872;47223,199442;44837,197482;42622,195523;39810,193222;35719,188707;35439,187830;34611,187003;31799,183936;31459,182403;30351,180869;30219,180662;28902,179762;26346,176098;24897,172690;24727,172690;22767,168942;20892,165193;18932,160848;17143,156418;18932,159400;20722,163149;21318,165193;21565,165555;21261,163977;20470,162542;19182,159646;17654,157100;15779,151988;14173,146748;13646,145220;11349,136053;10333,129399;10326,129582;10411,130945;10837,134097;11348,137334;10496,134523;9900,130945;9218,130945;8792,127707;8195,125663;7684,123703;6235,122170;5809,122170;5383,120040;5213,117314;5554,113480;5724,112117;6014,111182;5873,109050;6065,105897;6406,105259;6406,104875;5724,106153;5128,105301;4020,103768;3817,102554;3764,102660;3423,106068;3168,109476;2912,112117;2912,117569;2997,120381;3168,123192;2401,125833;2230,125833;1719,120721;1719,115439;2145,111350;2912,112116;2230,111265;2060,108198;2230,103512;2315,102234;2571,100104;3594,96270;4103,93724;3935,93118;3338,96526;2315,100360;2060,102490;1975,103768;1804,108453;1975,111520;1549,115610;1549,120892;2060,126004;2230,126004;3338,130860;3935,134864;5213,138953;7226,147747;7402,149432;7769,149432;9644,153947;10326,156248;9047,154288;7684,151221;7599,152073;6857,149776;6321,149858;5724,147899;3679,143213;2401,139038;2315,135545;1719,131456;1293,127367;356,124385;952,108539;1549,104449;1037,102234;2060,96100;2315,94652;2997,89710;4787,86132;4361,90988;4787,90156;5042,88166;5128,85962;5894,83150;7087,78891;8536,74546;8645,74424;9303,70967;10240,68497;11348,66452;13564,62192;15353,58359;17910,53417;19784,51287;21318,48306;22596,46431;23960,45750;24301,45239;25664,42512;28306,39445;28378,40727;28185,41266;30947,38423;32311,36634;34100,34930;34254,35101;34185,35015;36401,32800;38617,30755;41003,28200;44326,25729;47905,23088;50045,21595;51484,20276;54040,18743;56767,17295;57128,17109;58056,16198;59579,15079;61251,14228;62434,13955;62647,13802;85825,4430;86685,4243;89063,3408;90703,3078;91559,3070;91875,2982;111304,426;116821,405;122722,511;122832,593;125705,256;128346,681;130988,1193;132351,1502;130903,1107;128261,596;125619,170;12561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40" style="position:absolute;top:15335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" fillcolor="#9a4168 [2406]" stroked="f"/>
            </v:group>
          </w:pict>
        </mc:Fallback>
      </mc:AlternateContent>
    </w:r>
    <w:r w:rsidR="00D45945" w:rsidRPr="00615018">
      <w:rPr>
        <w:noProof/>
        <w:color w:val="000000" w:themeColor="text1"/>
        <w:lang w:val="zh-TW" w:eastAsia="zh-TW" w:bidi="zh-TW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097"/>
    <w:multiLevelType w:val="hybridMultilevel"/>
    <w:tmpl w:val="69F09020"/>
    <w:lvl w:ilvl="0" w:tplc="4E72D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3829A6"/>
    <w:multiLevelType w:val="hybridMultilevel"/>
    <w:tmpl w:val="9B0C969E"/>
    <w:lvl w:ilvl="0" w:tplc="2740275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F045C2"/>
    <w:multiLevelType w:val="hybridMultilevel"/>
    <w:tmpl w:val="5DD62DD0"/>
    <w:lvl w:ilvl="0" w:tplc="1792B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471"/>
    <w:rsid w:val="00083BAA"/>
    <w:rsid w:val="000A1218"/>
    <w:rsid w:val="000C6336"/>
    <w:rsid w:val="000D2B88"/>
    <w:rsid w:val="0013415C"/>
    <w:rsid w:val="001766D6"/>
    <w:rsid w:val="00192C03"/>
    <w:rsid w:val="0019720E"/>
    <w:rsid w:val="00205471"/>
    <w:rsid w:val="00224953"/>
    <w:rsid w:val="00253A48"/>
    <w:rsid w:val="00362E5B"/>
    <w:rsid w:val="003E24DF"/>
    <w:rsid w:val="0041197C"/>
    <w:rsid w:val="00425A9B"/>
    <w:rsid w:val="0044721C"/>
    <w:rsid w:val="00454CEC"/>
    <w:rsid w:val="00457C48"/>
    <w:rsid w:val="00461989"/>
    <w:rsid w:val="004A2B0D"/>
    <w:rsid w:val="00503D03"/>
    <w:rsid w:val="00524870"/>
    <w:rsid w:val="00530118"/>
    <w:rsid w:val="00564809"/>
    <w:rsid w:val="00592118"/>
    <w:rsid w:val="005C2210"/>
    <w:rsid w:val="005D176F"/>
    <w:rsid w:val="005D1F71"/>
    <w:rsid w:val="00615018"/>
    <w:rsid w:val="0062123A"/>
    <w:rsid w:val="00646E75"/>
    <w:rsid w:val="006B10E5"/>
    <w:rsid w:val="006F6F10"/>
    <w:rsid w:val="00710CBC"/>
    <w:rsid w:val="00783E79"/>
    <w:rsid w:val="007B5AE8"/>
    <w:rsid w:val="007F5192"/>
    <w:rsid w:val="00803F38"/>
    <w:rsid w:val="00851530"/>
    <w:rsid w:val="0085357E"/>
    <w:rsid w:val="00876309"/>
    <w:rsid w:val="008A3667"/>
    <w:rsid w:val="008B7FD5"/>
    <w:rsid w:val="009400FA"/>
    <w:rsid w:val="0097168C"/>
    <w:rsid w:val="00A37133"/>
    <w:rsid w:val="00A96CF8"/>
    <w:rsid w:val="00AD330B"/>
    <w:rsid w:val="00B1479C"/>
    <w:rsid w:val="00B16956"/>
    <w:rsid w:val="00B50294"/>
    <w:rsid w:val="00C33CD2"/>
    <w:rsid w:val="00C42F1A"/>
    <w:rsid w:val="00C539B0"/>
    <w:rsid w:val="00C664CF"/>
    <w:rsid w:val="00C665CF"/>
    <w:rsid w:val="00C70786"/>
    <w:rsid w:val="00C70B15"/>
    <w:rsid w:val="00C8222A"/>
    <w:rsid w:val="00D00077"/>
    <w:rsid w:val="00D45945"/>
    <w:rsid w:val="00D66593"/>
    <w:rsid w:val="00D86D5B"/>
    <w:rsid w:val="00DC0E98"/>
    <w:rsid w:val="00DF0640"/>
    <w:rsid w:val="00E14A80"/>
    <w:rsid w:val="00E24FD6"/>
    <w:rsid w:val="00E55D74"/>
    <w:rsid w:val="00E617E3"/>
    <w:rsid w:val="00E6540C"/>
    <w:rsid w:val="00E81E2A"/>
    <w:rsid w:val="00ED2DA1"/>
    <w:rsid w:val="00EE0952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85B2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a">
    <w:name w:val="Normal"/>
    <w:qFormat/>
    <w:rsid w:val="00851530"/>
    <w:pPr>
      <w:spacing w:before="40" w:after="200" w:line="288" w:lineRule="auto"/>
    </w:pPr>
    <w:rPr>
      <w:rFonts w:eastAsia="Microsoft JhengHei UI"/>
      <w:kern w:val="20"/>
      <w:szCs w:val="20"/>
    </w:rPr>
  </w:style>
  <w:style w:type="paragraph" w:styleId="1">
    <w:name w:val="heading 1"/>
    <w:basedOn w:val="a"/>
    <w:next w:val="a"/>
    <w:link w:val="10"/>
    <w:uiPriority w:val="8"/>
    <w:unhideWhenUsed/>
    <w:qFormat/>
    <w:rsid w:val="00851530"/>
    <w:pPr>
      <w:spacing w:before="0" w:after="360" w:line="240" w:lineRule="auto"/>
      <w:contextualSpacing/>
      <w:outlineLvl w:val="0"/>
    </w:pPr>
    <w:rPr>
      <w:rFonts w:asciiTheme="majorHAnsi" w:hAnsiTheme="majorHAnsi" w:cstheme="majorBidi"/>
      <w:caps/>
      <w:color w:val="0F3B59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1530"/>
    <w:pPr>
      <w:keepNext/>
      <w:keepLines/>
      <w:spacing w:after="0"/>
      <w:outlineLvl w:val="1"/>
    </w:pPr>
    <w:rPr>
      <w:rFonts w:asciiTheme="majorHAnsi" w:hAnsiTheme="majorHAnsi" w:cstheme="majorBidi"/>
      <w:color w:val="0F3B59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8"/>
    <w:rsid w:val="00851530"/>
    <w:rPr>
      <w:rFonts w:asciiTheme="majorHAnsi" w:eastAsia="Microsoft JhengHei UI" w:hAnsiTheme="majorHAnsi" w:cstheme="majorBidi"/>
      <w:caps/>
      <w:color w:val="0F3B59" w:themeColor="accent1" w:themeShade="BF"/>
      <w:kern w:val="20"/>
      <w:szCs w:val="20"/>
    </w:rPr>
  </w:style>
  <w:style w:type="paragraph" w:customStyle="1" w:styleId="a3">
    <w:name w:val="收件者"/>
    <w:basedOn w:val="2"/>
    <w:uiPriority w:val="3"/>
    <w:qFormat/>
    <w:rsid w:val="00851530"/>
    <w:pPr>
      <w:spacing w:before="1200"/>
    </w:pPr>
    <w:rPr>
      <w:b/>
      <w:color w:val="9A4168" w:themeColor="accent3" w:themeShade="BF"/>
    </w:rPr>
  </w:style>
  <w:style w:type="paragraph" w:styleId="a4">
    <w:name w:val="Salutation"/>
    <w:basedOn w:val="a"/>
    <w:link w:val="a5"/>
    <w:uiPriority w:val="4"/>
    <w:unhideWhenUsed/>
    <w:qFormat/>
    <w:rsid w:val="00851530"/>
    <w:pPr>
      <w:spacing w:before="720"/>
    </w:pPr>
  </w:style>
  <w:style w:type="character" w:customStyle="1" w:styleId="a5">
    <w:name w:val="問候 字元"/>
    <w:basedOn w:val="a0"/>
    <w:link w:val="a4"/>
    <w:uiPriority w:val="4"/>
    <w:rsid w:val="00851530"/>
    <w:rPr>
      <w:rFonts w:eastAsia="Microsoft JhengHei UI"/>
      <w:kern w:val="20"/>
      <w:szCs w:val="20"/>
    </w:rPr>
  </w:style>
  <w:style w:type="paragraph" w:styleId="a6">
    <w:name w:val="Closing"/>
    <w:basedOn w:val="a"/>
    <w:next w:val="a7"/>
    <w:link w:val="a8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a8">
    <w:name w:val="結語 字元"/>
    <w:basedOn w:val="a0"/>
    <w:link w:val="a6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7">
    <w:name w:val="Signature"/>
    <w:basedOn w:val="a"/>
    <w:link w:val="a9"/>
    <w:uiPriority w:val="7"/>
    <w:unhideWhenUsed/>
    <w:qFormat/>
    <w:rsid w:val="00851530"/>
    <w:rPr>
      <w:b/>
      <w:bCs/>
    </w:rPr>
  </w:style>
  <w:style w:type="character" w:customStyle="1" w:styleId="a9">
    <w:name w:val="簽名 字元"/>
    <w:basedOn w:val="a0"/>
    <w:link w:val="a7"/>
    <w:uiPriority w:val="7"/>
    <w:rsid w:val="00851530"/>
    <w:rPr>
      <w:rFonts w:eastAsia="Microsoft JhengHei UI"/>
      <w:b/>
      <w:bCs/>
      <w:kern w:val="20"/>
      <w:szCs w:val="20"/>
    </w:rPr>
  </w:style>
  <w:style w:type="paragraph" w:styleId="aa">
    <w:name w:val="header"/>
    <w:basedOn w:val="a"/>
    <w:link w:val="ab"/>
    <w:uiPriority w:val="99"/>
    <w:semiHidden/>
    <w:rsid w:val="003E24DF"/>
    <w:pPr>
      <w:spacing w:after="0" w:line="240" w:lineRule="auto"/>
      <w:jc w:val="right"/>
    </w:pPr>
  </w:style>
  <w:style w:type="character" w:customStyle="1" w:styleId="ab">
    <w:name w:val="頁首 字元"/>
    <w:basedOn w:val="a0"/>
    <w:link w:val="aa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c">
    <w:name w:val="Strong"/>
    <w:basedOn w:val="a0"/>
    <w:uiPriority w:val="1"/>
    <w:semiHidden/>
    <w:qFormat/>
    <w:rsid w:val="003E24DF"/>
    <w:rPr>
      <w:b/>
      <w:bCs/>
    </w:rPr>
  </w:style>
  <w:style w:type="paragraph" w:customStyle="1" w:styleId="ad">
    <w:name w:val="連絡資訊"/>
    <w:basedOn w:val="a"/>
    <w:uiPriority w:val="1"/>
    <w:qFormat/>
    <w:rsid w:val="003E24DF"/>
    <w:pPr>
      <w:spacing w:before="0" w:after="0"/>
    </w:pPr>
  </w:style>
  <w:style w:type="character" w:customStyle="1" w:styleId="20">
    <w:name w:val="標題 2 字元"/>
    <w:basedOn w:val="a0"/>
    <w:link w:val="2"/>
    <w:uiPriority w:val="9"/>
    <w:rsid w:val="00851530"/>
    <w:rPr>
      <w:rFonts w:asciiTheme="majorHAnsi" w:eastAsia="Microsoft JhengHei UI" w:hAnsiTheme="majorHAnsi" w:cstheme="majorBidi"/>
      <w:color w:val="0F3B59" w:themeColor="accent1" w:themeShade="BF"/>
      <w:kern w:val="20"/>
      <w:sz w:val="26"/>
      <w:szCs w:val="26"/>
    </w:rPr>
  </w:style>
  <w:style w:type="paragraph" w:styleId="Web">
    <w:name w:val="Normal (Web)"/>
    <w:basedOn w:val="a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ae">
    <w:name w:val="Placeholder Text"/>
    <w:basedOn w:val="a0"/>
    <w:uiPriority w:val="99"/>
    <w:semiHidden/>
    <w:rsid w:val="001766D6"/>
    <w:rPr>
      <w:color w:val="808080"/>
    </w:rPr>
  </w:style>
  <w:style w:type="paragraph" w:styleId="af">
    <w:name w:val="footer"/>
    <w:basedOn w:val="a"/>
    <w:link w:val="af0"/>
    <w:uiPriority w:val="99"/>
    <w:unhideWhenUsed/>
    <w:rsid w:val="0085153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f0">
    <w:name w:val="頁尾 字元"/>
    <w:basedOn w:val="a0"/>
    <w:link w:val="af"/>
    <w:uiPriority w:val="99"/>
    <w:rsid w:val="00851530"/>
    <w:rPr>
      <w:rFonts w:eastAsia="Microsoft JhengHei UI"/>
      <w:kern w:val="20"/>
      <w:szCs w:val="20"/>
    </w:rPr>
  </w:style>
  <w:style w:type="paragraph" w:styleId="af1">
    <w:name w:val="Title"/>
    <w:basedOn w:val="1"/>
    <w:next w:val="a"/>
    <w:link w:val="af2"/>
    <w:uiPriority w:val="10"/>
    <w:rsid w:val="00851530"/>
    <w:rPr>
      <w:color w:val="000000" w:themeColor="text1"/>
    </w:rPr>
  </w:style>
  <w:style w:type="character" w:customStyle="1" w:styleId="af2">
    <w:name w:val="標題 字元"/>
    <w:basedOn w:val="a0"/>
    <w:link w:val="af1"/>
    <w:uiPriority w:val="10"/>
    <w:rsid w:val="00851530"/>
    <w:rPr>
      <w:rFonts w:asciiTheme="majorHAnsi" w:eastAsia="Microsoft JhengHei UI" w:hAnsiTheme="majorHAnsi" w:cstheme="majorBidi"/>
      <w:caps/>
      <w:color w:val="000000" w:themeColor="text1"/>
      <w:kern w:val="20"/>
      <w:szCs w:val="20"/>
    </w:rPr>
  </w:style>
  <w:style w:type="table" w:styleId="af3">
    <w:name w:val="Table Grid"/>
    <w:basedOn w:val="a1"/>
    <w:uiPriority w:val="39"/>
    <w:rsid w:val="00A371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"/>
    <w:link w:val="af5"/>
    <w:uiPriority w:val="99"/>
    <w:semiHidden/>
    <w:unhideWhenUsed/>
    <w:rsid w:val="00851530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851530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f6">
    <w:name w:val="No Spacing"/>
    <w:uiPriority w:val="1"/>
    <w:qFormat/>
    <w:rsid w:val="00851530"/>
    <w:rPr>
      <w:rFonts w:eastAsia="Microsoft JhengHei UI"/>
      <w:kern w:val="20"/>
      <w:szCs w:val="20"/>
    </w:rPr>
  </w:style>
  <w:style w:type="character" w:styleId="af7">
    <w:name w:val="annotation reference"/>
    <w:basedOn w:val="a0"/>
    <w:uiPriority w:val="99"/>
    <w:semiHidden/>
    <w:unhideWhenUsed/>
    <w:rsid w:val="00C42F1A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C42F1A"/>
  </w:style>
  <w:style w:type="character" w:customStyle="1" w:styleId="af9">
    <w:name w:val="註解文字 字元"/>
    <w:basedOn w:val="a0"/>
    <w:link w:val="af8"/>
    <w:uiPriority w:val="99"/>
    <w:semiHidden/>
    <w:rsid w:val="00C42F1A"/>
    <w:rPr>
      <w:rFonts w:eastAsia="Microsoft JhengHei UI"/>
      <w:kern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42F1A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C42F1A"/>
    <w:rPr>
      <w:rFonts w:eastAsia="Microsoft JhengHei UI"/>
      <w:b/>
      <w:bCs/>
      <w:kern w:val="20"/>
      <w:szCs w:val="20"/>
    </w:rPr>
  </w:style>
  <w:style w:type="paragraph" w:styleId="afc">
    <w:name w:val="List Paragraph"/>
    <w:basedOn w:val="a"/>
    <w:uiPriority w:val="34"/>
    <w:semiHidden/>
    <w:rsid w:val="0097168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1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phie\AppData\Roaming\Microsoft\Templates\&#29611;&#29808;&#31995;&#21015;&#20449;&#32025;&#20449;&#38957;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F655D-639E-4904-9AB7-D0492356D9A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7894081-4266-4DC6-A740-54F7445A41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59DE86-A2EE-4504-8497-785F800A2D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347EA3-C086-437D-8281-626BDC954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玫瑰系列信紙信頭</Template>
  <TotalTime>0</TotalTime>
  <Pages>1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2019-09-30T18:15:00Z</dcterms:created>
  <dcterms:modified xsi:type="dcterms:W3CDTF">2019-11-12T06:28:00Z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